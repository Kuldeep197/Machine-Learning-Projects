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AF817" w14:textId="609D3EAB" w:rsidR="00D5413C" w:rsidRDefault="00B66438">
      <w:pPr>
        <w:pStyle w:val="Photo"/>
      </w:pPr>
      <w:bookmarkStart w:id="0" w:name="_Toc321147011"/>
      <w:bookmarkStart w:id="1" w:name="_Toc318189312"/>
      <w:bookmarkStart w:id="2" w:name="_Toc318188327"/>
      <w:bookmarkStart w:id="3" w:name="_Toc318188227"/>
      <w:bookmarkStart w:id="4" w:name="_Toc321147149"/>
      <w:r>
        <w:rPr>
          <w:noProof/>
        </w:rPr>
        <mc:AlternateContent>
          <mc:Choice Requires="wpg">
            <w:drawing>
              <wp:inline distT="0" distB="0" distL="0" distR="0" wp14:anchorId="0B7A1CE3" wp14:editId="7142207E">
                <wp:extent cx="5486400" cy="3409950"/>
                <wp:effectExtent l="0" t="0" r="0" b="0"/>
                <wp:docPr id="4" name="Group 4"/>
                <wp:cNvGraphicFramePr/>
                <a:graphic xmlns:a="http://schemas.openxmlformats.org/drawingml/2006/main">
                  <a:graphicData uri="http://schemas.microsoft.com/office/word/2010/wordprocessingGroup">
                    <wpg:wgp>
                      <wpg:cNvGrpSpPr/>
                      <wpg:grpSpPr>
                        <a:xfrm>
                          <a:off x="0" y="0"/>
                          <a:ext cx="5486400" cy="3409950"/>
                          <a:chOff x="0" y="0"/>
                          <a:chExt cx="5486400" cy="4563110"/>
                        </a:xfrm>
                      </wpg:grpSpPr>
                      <pic:pic xmlns:pic="http://schemas.openxmlformats.org/drawingml/2006/picture">
                        <pic:nvPicPr>
                          <pic:cNvPr id="1" name="Picture 1"/>
                          <pic:cNvPicPr>
                            <a:picLocks noChangeAspect="1"/>
                          </pic:cNvPicPr>
                        </pic:nvPicPr>
                        <pic:blipFill>
                          <a:blip r:embed="rId8">
                            <a:extLst>
                              <a:ext uri="{837473B0-CC2E-450A-ABE3-18F120FF3D39}">
                                <a1611:picAttrSrcUrl xmlns:a1611="http://schemas.microsoft.com/office/drawing/2016/11/main" r:id="rId9"/>
                              </a:ext>
                            </a:extLst>
                          </a:blip>
                          <a:stretch>
                            <a:fillRect/>
                          </a:stretch>
                        </pic:blipFill>
                        <pic:spPr>
                          <a:xfrm>
                            <a:off x="0" y="0"/>
                            <a:ext cx="5486400" cy="4114800"/>
                          </a:xfrm>
                          <a:prstGeom prst="rect">
                            <a:avLst/>
                          </a:prstGeom>
                        </pic:spPr>
                      </pic:pic>
                      <wps:wsp>
                        <wps:cNvPr id="2" name="Text Box 2"/>
                        <wps:cNvSpPr txBox="1"/>
                        <wps:spPr>
                          <a:xfrm>
                            <a:off x="0" y="4114800"/>
                            <a:ext cx="5486400" cy="448310"/>
                          </a:xfrm>
                          <a:prstGeom prst="rect">
                            <a:avLst/>
                          </a:prstGeom>
                          <a:solidFill>
                            <a:prstClr val="white"/>
                          </a:solidFill>
                          <a:ln>
                            <a:noFill/>
                          </a:ln>
                        </wps:spPr>
                        <wps:txbx>
                          <w:txbxContent>
                            <w:p w14:paraId="728C4D93" w14:textId="2EB13560" w:rsidR="00B66438" w:rsidRPr="00B66438" w:rsidRDefault="00B66438" w:rsidP="00B6643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B7A1CE3" id="Group 4" o:spid="_x0000_s1026" style="width:6in;height:268.5pt;mso-position-horizontal-relative:char;mso-position-vertical-relative:line" coordsize="54864,45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864;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">
                  <v:imagedata r:id="rId10" o:title=""/>
                </v:shape>
                <v:shapetype id="_x0000_t202" coordsize="21600,21600" o:spt="202" path="m,l,21600r21600,l21600,xe">
                  <v:stroke joinstyle="miter"/>
                  <v:path gradientshapeok="t" o:connecttype="rect"/>
                </v:shapetype>
                <v:shape id="Text Box 2" o:spid="_x0000_s1028" type="#_x0000_t202" style="position:absolute;top:41148;width:54864;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728C4D93" w14:textId="2EB13560" w:rsidR="00B66438" w:rsidRPr="00B66438" w:rsidRDefault="00B66438" w:rsidP="00B66438">
                        <w:pPr>
                          <w:rPr>
                            <w:sz w:val="18"/>
                            <w:szCs w:val="18"/>
                          </w:rPr>
                        </w:pPr>
                      </w:p>
                    </w:txbxContent>
                  </v:textbox>
                </v:shape>
                <w10:anchorlock/>
              </v:group>
            </w:pict>
          </mc:Fallback>
        </mc:AlternateContent>
      </w:r>
    </w:p>
    <w:p w14:paraId="280C5BCE" w14:textId="06A7F00B" w:rsidR="001638F6" w:rsidRDefault="00B66438" w:rsidP="00D5413C">
      <w:pPr>
        <w:pStyle w:val="Title"/>
      </w:pPr>
      <w:r>
        <w:t>Random Forest Learning</w:t>
      </w:r>
    </w:p>
    <w:p w14:paraId="7D2AB251" w14:textId="3031D631" w:rsidR="001638F6" w:rsidRPr="00D5413C" w:rsidRDefault="00B66438" w:rsidP="00D5413C">
      <w:pPr>
        <w:pStyle w:val="Subtitle"/>
      </w:pPr>
      <w:r>
        <w:t>Dermateology data set</w:t>
      </w:r>
    </w:p>
    <w:p w14:paraId="6A07CE60" w14:textId="2C22F586" w:rsidR="003422FF" w:rsidRDefault="00B66438" w:rsidP="00B66438">
      <w:pPr>
        <w:pStyle w:val="Title"/>
      </w:pPr>
      <w:r>
        <w:t>Kuldeep sharma</w:t>
      </w:r>
      <w:r w:rsidR="00D5413C">
        <w:t xml:space="preserve"> | </w:t>
      </w:r>
      <w:r>
        <w:t xml:space="preserve">Machine Learning </w:t>
      </w:r>
      <w:r w:rsidR="00D5413C">
        <w:t>|</w:t>
      </w:r>
      <w:r w:rsidR="00D5413C" w:rsidRPr="00D5413C">
        <w:t xml:space="preserve"> </w:t>
      </w:r>
      <w:r>
        <w:t>5 March 2019</w:t>
      </w:r>
      <w:r w:rsidR="003422FF">
        <w:br w:type="page"/>
      </w:r>
    </w:p>
    <w:p w14:paraId="1583B16C" w14:textId="15F8CEA9" w:rsidR="007021DE" w:rsidRDefault="00B66438" w:rsidP="00B66438">
      <w:pPr>
        <w:pStyle w:val="Title"/>
        <w:rPr>
          <w:rFonts w:eastAsiaTheme="minorEastAsia"/>
        </w:rPr>
      </w:pPr>
      <w:r>
        <w:rPr>
          <w:rFonts w:eastAsiaTheme="minorEastAsia"/>
        </w:rPr>
        <w:lastRenderedPageBreak/>
        <w:t>Introduction</w:t>
      </w:r>
    </w:p>
    <w:p w14:paraId="051CE2F2" w14:textId="77777777" w:rsidR="00B66438" w:rsidRDefault="00B66438" w:rsidP="00B66438">
      <w:pPr>
        <w:pStyle w:val="Title"/>
        <w:rPr>
          <w:rFonts w:eastAsiaTheme="minorEastAsia"/>
        </w:rPr>
      </w:pPr>
    </w:p>
    <w:p w14:paraId="156AF08A" w14:textId="2F164C5F" w:rsidR="00B66438" w:rsidRDefault="00B66438" w:rsidP="00B66438">
      <w:pPr>
        <w:rPr>
          <w:sz w:val="28"/>
          <w:szCs w:val="28"/>
        </w:rPr>
      </w:pPr>
      <w:r w:rsidRPr="00B66438">
        <w:rPr>
          <w:sz w:val="28"/>
          <w:szCs w:val="28"/>
        </w:rPr>
        <w:t>The project is</w:t>
      </w:r>
      <w:r>
        <w:rPr>
          <w:sz w:val="28"/>
          <w:szCs w:val="28"/>
        </w:rPr>
        <w:t xml:space="preserve"> based on</w:t>
      </w:r>
      <w:r w:rsidRPr="00B66438">
        <w:rPr>
          <w:sz w:val="28"/>
          <w:szCs w:val="28"/>
        </w:rPr>
        <w:t xml:space="preserve"> </w:t>
      </w:r>
      <w:r>
        <w:rPr>
          <w:sz w:val="28"/>
          <w:szCs w:val="28"/>
        </w:rPr>
        <w:t xml:space="preserve">Classification based Supervised Learning Problem of the </w:t>
      </w:r>
      <w:r w:rsidRPr="00B66438">
        <w:rPr>
          <w:sz w:val="28"/>
          <w:szCs w:val="28"/>
        </w:rPr>
        <w:t>diagnosis of erythemato-squamous diseases</w:t>
      </w:r>
      <w:r>
        <w:rPr>
          <w:sz w:val="28"/>
          <w:szCs w:val="28"/>
        </w:rPr>
        <w:t xml:space="preserve"> through Random forest Learning.</w:t>
      </w:r>
    </w:p>
    <w:p w14:paraId="057CA6F6" w14:textId="73DD616B" w:rsidR="00B66438" w:rsidRDefault="00B66438" w:rsidP="00B66438">
      <w:pPr>
        <w:rPr>
          <w:sz w:val="28"/>
          <w:szCs w:val="28"/>
        </w:rPr>
      </w:pPr>
      <w:r>
        <w:rPr>
          <w:sz w:val="28"/>
          <w:szCs w:val="28"/>
        </w:rPr>
        <w:t xml:space="preserve">Database </w:t>
      </w:r>
      <w:r w:rsidR="00AB5520">
        <w:rPr>
          <w:sz w:val="28"/>
          <w:szCs w:val="28"/>
        </w:rPr>
        <w:t>used: -</w:t>
      </w:r>
      <w:r>
        <w:rPr>
          <w:sz w:val="28"/>
          <w:szCs w:val="28"/>
        </w:rPr>
        <w:t xml:space="preserve"> </w:t>
      </w:r>
      <w:r w:rsidRPr="00B66438">
        <w:rPr>
          <w:sz w:val="28"/>
          <w:szCs w:val="28"/>
        </w:rPr>
        <w:t>Title: Dermatology Database</w:t>
      </w:r>
    </w:p>
    <w:p w14:paraId="2A72543F" w14:textId="77777777" w:rsidR="00B66438" w:rsidRPr="00B66438" w:rsidRDefault="00B66438" w:rsidP="00B66438">
      <w:pPr>
        <w:rPr>
          <w:sz w:val="28"/>
          <w:szCs w:val="28"/>
        </w:rPr>
      </w:pPr>
      <w:r w:rsidRPr="00B66438">
        <w:rPr>
          <w:sz w:val="28"/>
          <w:szCs w:val="28"/>
        </w:rPr>
        <w:t>Relevant Information:</w:t>
      </w:r>
    </w:p>
    <w:p w14:paraId="7F16AC8E" w14:textId="77777777" w:rsidR="00B66438" w:rsidRPr="00B66438" w:rsidRDefault="00B66438" w:rsidP="00B66438">
      <w:pPr>
        <w:rPr>
          <w:sz w:val="28"/>
          <w:szCs w:val="28"/>
        </w:rPr>
      </w:pPr>
      <w:r w:rsidRPr="00B66438">
        <w:rPr>
          <w:sz w:val="28"/>
          <w:szCs w:val="28"/>
        </w:rPr>
        <w:t xml:space="preserve">     This database contains 34 attributes, 33 of which are linear</w:t>
      </w:r>
    </w:p>
    <w:p w14:paraId="66B590EB" w14:textId="3026F06C" w:rsidR="00B66438" w:rsidRPr="00B66438" w:rsidRDefault="00B66438" w:rsidP="00B66438">
      <w:pPr>
        <w:rPr>
          <w:sz w:val="28"/>
          <w:szCs w:val="28"/>
        </w:rPr>
      </w:pPr>
      <w:r w:rsidRPr="00B66438">
        <w:rPr>
          <w:sz w:val="28"/>
          <w:szCs w:val="28"/>
        </w:rPr>
        <w:t xml:space="preserve">     valued and one of them is nominal. </w:t>
      </w:r>
    </w:p>
    <w:p w14:paraId="5E857883" w14:textId="77777777" w:rsidR="00B66438" w:rsidRPr="00B66438" w:rsidRDefault="00B66438" w:rsidP="00B66438">
      <w:pPr>
        <w:rPr>
          <w:sz w:val="28"/>
          <w:szCs w:val="28"/>
        </w:rPr>
      </w:pPr>
      <w:r w:rsidRPr="00B66438">
        <w:rPr>
          <w:sz w:val="28"/>
          <w:szCs w:val="28"/>
        </w:rPr>
        <w:t xml:space="preserve">     The differential diagnosis of erythemato-squamous diseases is a real</w:t>
      </w:r>
    </w:p>
    <w:p w14:paraId="416D1E12" w14:textId="77777777" w:rsidR="00B66438" w:rsidRPr="00B66438" w:rsidRDefault="00B66438" w:rsidP="00B66438">
      <w:pPr>
        <w:rPr>
          <w:sz w:val="28"/>
          <w:szCs w:val="28"/>
        </w:rPr>
      </w:pPr>
      <w:r w:rsidRPr="00B66438">
        <w:rPr>
          <w:sz w:val="28"/>
          <w:szCs w:val="28"/>
        </w:rPr>
        <w:t xml:space="preserve">     problem in dermatology. They all share the clinical features of</w:t>
      </w:r>
    </w:p>
    <w:p w14:paraId="12276246" w14:textId="77777777" w:rsidR="00B66438" w:rsidRPr="00B66438" w:rsidRDefault="00B66438" w:rsidP="00B66438">
      <w:pPr>
        <w:rPr>
          <w:sz w:val="28"/>
          <w:szCs w:val="28"/>
        </w:rPr>
      </w:pPr>
      <w:r w:rsidRPr="00B66438">
        <w:rPr>
          <w:sz w:val="28"/>
          <w:szCs w:val="28"/>
        </w:rPr>
        <w:t xml:space="preserve">     erythema and scaling, with very little differences. The diseases in</w:t>
      </w:r>
    </w:p>
    <w:p w14:paraId="0BF1C0B8" w14:textId="77777777" w:rsidR="00B66438" w:rsidRPr="00B66438" w:rsidRDefault="00B66438" w:rsidP="00B66438">
      <w:pPr>
        <w:rPr>
          <w:sz w:val="28"/>
          <w:szCs w:val="28"/>
        </w:rPr>
      </w:pPr>
      <w:r w:rsidRPr="00B66438">
        <w:rPr>
          <w:sz w:val="28"/>
          <w:szCs w:val="28"/>
        </w:rPr>
        <w:t xml:space="preserve">     this group are psoriasis, seboreic dermatitis, lichen planus, </w:t>
      </w:r>
    </w:p>
    <w:p w14:paraId="547B098A" w14:textId="77777777" w:rsidR="00B66438" w:rsidRPr="00B66438" w:rsidRDefault="00B66438" w:rsidP="00B66438">
      <w:pPr>
        <w:rPr>
          <w:sz w:val="28"/>
          <w:szCs w:val="28"/>
        </w:rPr>
      </w:pPr>
      <w:r w:rsidRPr="00B66438">
        <w:rPr>
          <w:sz w:val="28"/>
          <w:szCs w:val="28"/>
        </w:rPr>
        <w:t xml:space="preserve">     pityriasis rosea, cronic dermatitis, and pityriasis rubra pilaris.</w:t>
      </w:r>
    </w:p>
    <w:p w14:paraId="0F29E3E7" w14:textId="77777777" w:rsidR="00B66438" w:rsidRPr="00B66438" w:rsidRDefault="00B66438" w:rsidP="00B66438">
      <w:pPr>
        <w:rPr>
          <w:sz w:val="28"/>
          <w:szCs w:val="28"/>
        </w:rPr>
      </w:pPr>
      <w:r w:rsidRPr="00B66438">
        <w:rPr>
          <w:sz w:val="28"/>
          <w:szCs w:val="28"/>
        </w:rPr>
        <w:t xml:space="preserve">     Usually a biopsy is necessary for the diagnosis but unfortunately</w:t>
      </w:r>
    </w:p>
    <w:p w14:paraId="5518D68E" w14:textId="77777777" w:rsidR="00B66438" w:rsidRPr="00B66438" w:rsidRDefault="00B66438" w:rsidP="00B66438">
      <w:pPr>
        <w:rPr>
          <w:sz w:val="28"/>
          <w:szCs w:val="28"/>
        </w:rPr>
      </w:pPr>
      <w:r w:rsidRPr="00B66438">
        <w:rPr>
          <w:sz w:val="28"/>
          <w:szCs w:val="28"/>
        </w:rPr>
        <w:t xml:space="preserve">     these diseases share many histopathological features as</w:t>
      </w:r>
    </w:p>
    <w:p w14:paraId="34EBE3EC" w14:textId="77777777" w:rsidR="00B66438" w:rsidRPr="00B66438" w:rsidRDefault="00B66438" w:rsidP="00B66438">
      <w:pPr>
        <w:rPr>
          <w:sz w:val="28"/>
          <w:szCs w:val="28"/>
        </w:rPr>
      </w:pPr>
      <w:r w:rsidRPr="00B66438">
        <w:rPr>
          <w:sz w:val="28"/>
          <w:szCs w:val="28"/>
        </w:rPr>
        <w:t xml:space="preserve">     well. Another difficulty for the differential diagnosis is that a</w:t>
      </w:r>
    </w:p>
    <w:p w14:paraId="5893A282" w14:textId="77777777" w:rsidR="00B66438" w:rsidRPr="00B66438" w:rsidRDefault="00B66438" w:rsidP="00B66438">
      <w:pPr>
        <w:rPr>
          <w:sz w:val="28"/>
          <w:szCs w:val="28"/>
        </w:rPr>
      </w:pPr>
      <w:r w:rsidRPr="00B66438">
        <w:rPr>
          <w:sz w:val="28"/>
          <w:szCs w:val="28"/>
        </w:rPr>
        <w:t xml:space="preserve">     disease may show the features of another disease at the beginning</w:t>
      </w:r>
    </w:p>
    <w:p w14:paraId="4AFF3A3F" w14:textId="77777777" w:rsidR="00B66438" w:rsidRDefault="00B66438" w:rsidP="00B66438">
      <w:pPr>
        <w:rPr>
          <w:sz w:val="28"/>
          <w:szCs w:val="28"/>
        </w:rPr>
      </w:pPr>
      <w:r w:rsidRPr="00B66438">
        <w:rPr>
          <w:sz w:val="28"/>
          <w:szCs w:val="28"/>
        </w:rPr>
        <w:t xml:space="preserve">     stage</w:t>
      </w:r>
      <w:r>
        <w:rPr>
          <w:sz w:val="28"/>
          <w:szCs w:val="28"/>
        </w:rPr>
        <w:t xml:space="preserve"> </w:t>
      </w:r>
      <w:r w:rsidRPr="00B66438">
        <w:rPr>
          <w:sz w:val="28"/>
          <w:szCs w:val="28"/>
        </w:rPr>
        <w:t>and may have the characteristic features at the followin</w:t>
      </w:r>
      <w:r>
        <w:rPr>
          <w:sz w:val="28"/>
          <w:szCs w:val="28"/>
        </w:rPr>
        <w:t>g</w:t>
      </w:r>
    </w:p>
    <w:p w14:paraId="525D0416" w14:textId="0FB7E940" w:rsidR="00B66438" w:rsidRPr="00B66438" w:rsidRDefault="00B66438" w:rsidP="00B66438">
      <w:pPr>
        <w:rPr>
          <w:sz w:val="28"/>
          <w:szCs w:val="28"/>
        </w:rPr>
      </w:pPr>
      <w:r>
        <w:rPr>
          <w:sz w:val="28"/>
          <w:szCs w:val="28"/>
        </w:rPr>
        <w:t xml:space="preserve">     </w:t>
      </w:r>
      <w:r w:rsidRPr="00B66438">
        <w:rPr>
          <w:sz w:val="28"/>
          <w:szCs w:val="28"/>
        </w:rPr>
        <w:t>stages.</w:t>
      </w:r>
    </w:p>
    <w:p w14:paraId="2E0F8CE5" w14:textId="77777777" w:rsidR="00B66438" w:rsidRPr="00B66438" w:rsidRDefault="00B66438" w:rsidP="00B66438">
      <w:pPr>
        <w:rPr>
          <w:sz w:val="28"/>
          <w:szCs w:val="28"/>
        </w:rPr>
      </w:pPr>
      <w:r w:rsidRPr="00B66438">
        <w:rPr>
          <w:sz w:val="28"/>
          <w:szCs w:val="28"/>
        </w:rPr>
        <w:t xml:space="preserve">     Patients were first evaluated clinically with 12 features.</w:t>
      </w:r>
    </w:p>
    <w:p w14:paraId="259D0BD4" w14:textId="77777777" w:rsidR="00B66438" w:rsidRPr="00B66438" w:rsidRDefault="00B66438" w:rsidP="00B66438">
      <w:pPr>
        <w:rPr>
          <w:sz w:val="28"/>
          <w:szCs w:val="28"/>
        </w:rPr>
      </w:pPr>
      <w:r w:rsidRPr="00B66438">
        <w:rPr>
          <w:sz w:val="28"/>
          <w:szCs w:val="28"/>
        </w:rPr>
        <w:t xml:space="preserve">     Afterwards, skin samples were taken for the evaluation of 22</w:t>
      </w:r>
    </w:p>
    <w:p w14:paraId="2ED7748F" w14:textId="77777777" w:rsidR="00B66438" w:rsidRDefault="00B66438" w:rsidP="00B66438">
      <w:pPr>
        <w:rPr>
          <w:sz w:val="28"/>
          <w:szCs w:val="28"/>
        </w:rPr>
      </w:pPr>
      <w:r w:rsidRPr="00B66438">
        <w:rPr>
          <w:sz w:val="28"/>
          <w:szCs w:val="28"/>
        </w:rPr>
        <w:lastRenderedPageBreak/>
        <w:t xml:space="preserve">     histopathological features. The values of the histopathological </w:t>
      </w:r>
    </w:p>
    <w:p w14:paraId="78214CCF" w14:textId="77777777" w:rsidR="00B66438" w:rsidRDefault="00B66438" w:rsidP="00B66438">
      <w:pPr>
        <w:rPr>
          <w:sz w:val="28"/>
          <w:szCs w:val="28"/>
        </w:rPr>
      </w:pPr>
      <w:r>
        <w:rPr>
          <w:sz w:val="28"/>
          <w:szCs w:val="28"/>
        </w:rPr>
        <w:t xml:space="preserve">     </w:t>
      </w:r>
      <w:r w:rsidRPr="00B66438">
        <w:rPr>
          <w:sz w:val="28"/>
          <w:szCs w:val="28"/>
        </w:rPr>
        <w:t>featur</w:t>
      </w:r>
      <w:r>
        <w:rPr>
          <w:sz w:val="28"/>
          <w:szCs w:val="28"/>
        </w:rPr>
        <w:t xml:space="preserve">es </w:t>
      </w:r>
      <w:r w:rsidRPr="00B66438">
        <w:rPr>
          <w:sz w:val="28"/>
          <w:szCs w:val="28"/>
        </w:rPr>
        <w:t xml:space="preserve">are determined by an analysis of the samples under a </w:t>
      </w:r>
    </w:p>
    <w:p w14:paraId="44E27328" w14:textId="5DEFAB52" w:rsidR="00B66438" w:rsidRPr="00B66438" w:rsidRDefault="00B66438" w:rsidP="00B66438">
      <w:pPr>
        <w:rPr>
          <w:sz w:val="28"/>
          <w:szCs w:val="28"/>
        </w:rPr>
      </w:pPr>
      <w:r>
        <w:rPr>
          <w:sz w:val="28"/>
          <w:szCs w:val="28"/>
        </w:rPr>
        <w:t xml:space="preserve">      </w:t>
      </w:r>
      <w:r w:rsidRPr="00B66438">
        <w:rPr>
          <w:sz w:val="28"/>
          <w:szCs w:val="28"/>
        </w:rPr>
        <w:t xml:space="preserve">microscope. </w:t>
      </w:r>
    </w:p>
    <w:p w14:paraId="3E68ABBC" w14:textId="77777777" w:rsidR="00B66438" w:rsidRPr="00B66438" w:rsidRDefault="00B66438" w:rsidP="00B66438">
      <w:pPr>
        <w:rPr>
          <w:sz w:val="28"/>
          <w:szCs w:val="28"/>
        </w:rPr>
      </w:pPr>
    </w:p>
    <w:p w14:paraId="28554499" w14:textId="77777777" w:rsidR="00B66438" w:rsidRDefault="00B66438" w:rsidP="00B66438">
      <w:pPr>
        <w:rPr>
          <w:sz w:val="28"/>
          <w:szCs w:val="28"/>
        </w:rPr>
      </w:pPr>
      <w:r w:rsidRPr="00B66438">
        <w:rPr>
          <w:sz w:val="28"/>
          <w:szCs w:val="28"/>
        </w:rPr>
        <w:t xml:space="preserve">     In the dataset constructed for this domain, the family history </w:t>
      </w:r>
    </w:p>
    <w:p w14:paraId="72AA8B6C" w14:textId="1D285A8F" w:rsidR="0014632E" w:rsidRDefault="00B66438" w:rsidP="00B66438">
      <w:pPr>
        <w:rPr>
          <w:sz w:val="28"/>
          <w:szCs w:val="28"/>
        </w:rPr>
      </w:pPr>
      <w:r>
        <w:rPr>
          <w:sz w:val="28"/>
          <w:szCs w:val="28"/>
        </w:rPr>
        <w:t xml:space="preserve">    </w:t>
      </w:r>
      <w:r w:rsidR="0014632E">
        <w:rPr>
          <w:sz w:val="28"/>
          <w:szCs w:val="28"/>
        </w:rPr>
        <w:t xml:space="preserve"> </w:t>
      </w:r>
      <w:r w:rsidRPr="00B66438">
        <w:rPr>
          <w:sz w:val="28"/>
          <w:szCs w:val="28"/>
        </w:rPr>
        <w:t>Featur</w:t>
      </w:r>
      <w:r>
        <w:rPr>
          <w:sz w:val="28"/>
          <w:szCs w:val="28"/>
        </w:rPr>
        <w:t xml:space="preserve">e </w:t>
      </w:r>
      <w:r w:rsidRPr="00B66438">
        <w:rPr>
          <w:sz w:val="28"/>
          <w:szCs w:val="28"/>
        </w:rPr>
        <w:t xml:space="preserve">has the value 1 if any of these diseases has been observed </w:t>
      </w:r>
      <w:r>
        <w:rPr>
          <w:sz w:val="28"/>
          <w:szCs w:val="28"/>
        </w:rPr>
        <w:t xml:space="preserve">   </w:t>
      </w:r>
    </w:p>
    <w:p w14:paraId="62C4AFD2" w14:textId="77777777" w:rsidR="0014632E" w:rsidRDefault="0014632E" w:rsidP="00B66438">
      <w:pPr>
        <w:rPr>
          <w:sz w:val="28"/>
          <w:szCs w:val="28"/>
        </w:rPr>
      </w:pPr>
      <w:r>
        <w:rPr>
          <w:sz w:val="28"/>
          <w:szCs w:val="28"/>
        </w:rPr>
        <w:t xml:space="preserve">     </w:t>
      </w:r>
      <w:r w:rsidR="00B66438" w:rsidRPr="00B66438">
        <w:rPr>
          <w:sz w:val="28"/>
          <w:szCs w:val="28"/>
        </w:rPr>
        <w:t>in</w:t>
      </w:r>
      <w:r w:rsidR="00B66438">
        <w:rPr>
          <w:sz w:val="28"/>
          <w:szCs w:val="28"/>
        </w:rPr>
        <w:t xml:space="preserve"> </w:t>
      </w:r>
      <w:r w:rsidR="00B66438" w:rsidRPr="00B66438">
        <w:rPr>
          <w:sz w:val="28"/>
          <w:szCs w:val="28"/>
        </w:rPr>
        <w:t>th</w:t>
      </w:r>
      <w:r>
        <w:rPr>
          <w:sz w:val="28"/>
          <w:szCs w:val="28"/>
        </w:rPr>
        <w:t xml:space="preserve">e </w:t>
      </w:r>
      <w:r w:rsidR="00B66438" w:rsidRPr="00B66438">
        <w:rPr>
          <w:sz w:val="28"/>
          <w:szCs w:val="28"/>
        </w:rPr>
        <w:t xml:space="preserve">family, and 0 otherwise. The age feature simply represents </w:t>
      </w:r>
    </w:p>
    <w:p w14:paraId="2D49FF07" w14:textId="77777777" w:rsidR="0014632E" w:rsidRDefault="0014632E" w:rsidP="00B66438">
      <w:pPr>
        <w:rPr>
          <w:sz w:val="28"/>
          <w:szCs w:val="28"/>
        </w:rPr>
      </w:pPr>
      <w:r>
        <w:rPr>
          <w:sz w:val="28"/>
          <w:szCs w:val="28"/>
        </w:rPr>
        <w:t xml:space="preserve">     </w:t>
      </w:r>
      <w:r w:rsidR="00B66438" w:rsidRPr="00B66438">
        <w:rPr>
          <w:sz w:val="28"/>
          <w:szCs w:val="28"/>
        </w:rPr>
        <w:t>the age</w:t>
      </w:r>
      <w:r w:rsidR="00B66438">
        <w:rPr>
          <w:sz w:val="28"/>
          <w:szCs w:val="28"/>
        </w:rPr>
        <w:t xml:space="preserve"> o</w:t>
      </w:r>
      <w:r>
        <w:rPr>
          <w:sz w:val="28"/>
          <w:szCs w:val="28"/>
        </w:rPr>
        <w:t xml:space="preserve">f </w:t>
      </w:r>
      <w:r w:rsidR="00B66438" w:rsidRPr="00B66438">
        <w:rPr>
          <w:sz w:val="28"/>
          <w:szCs w:val="28"/>
        </w:rPr>
        <w:t xml:space="preserve">the patient. Every other feature (clinical and </w:t>
      </w:r>
    </w:p>
    <w:p w14:paraId="14D1F753" w14:textId="2F9F7ACD" w:rsidR="0014632E" w:rsidRDefault="0014632E" w:rsidP="00B66438">
      <w:pPr>
        <w:rPr>
          <w:sz w:val="28"/>
          <w:szCs w:val="28"/>
        </w:rPr>
      </w:pPr>
      <w:r>
        <w:rPr>
          <w:sz w:val="28"/>
          <w:szCs w:val="28"/>
        </w:rPr>
        <w:t xml:space="preserve">     </w:t>
      </w:r>
      <w:r w:rsidR="00B66438" w:rsidRPr="00B66438">
        <w:rPr>
          <w:sz w:val="28"/>
          <w:szCs w:val="28"/>
        </w:rPr>
        <w:t xml:space="preserve">histopathological) </w:t>
      </w:r>
      <w:r w:rsidR="00AB5520" w:rsidRPr="00B66438">
        <w:rPr>
          <w:sz w:val="28"/>
          <w:szCs w:val="28"/>
        </w:rPr>
        <w:t>wa</w:t>
      </w:r>
      <w:r w:rsidR="00AB5520">
        <w:rPr>
          <w:sz w:val="28"/>
          <w:szCs w:val="28"/>
        </w:rPr>
        <w:t>s</w:t>
      </w:r>
      <w:r w:rsidR="00AB5520" w:rsidRPr="00B66438">
        <w:rPr>
          <w:sz w:val="28"/>
          <w:szCs w:val="28"/>
        </w:rPr>
        <w:t xml:space="preserve"> given</w:t>
      </w:r>
      <w:r w:rsidR="00B66438" w:rsidRPr="00B66438">
        <w:rPr>
          <w:sz w:val="28"/>
          <w:szCs w:val="28"/>
        </w:rPr>
        <w:t xml:space="preserve"> a degree in the range of 0 to 3. Here, 0</w:t>
      </w:r>
    </w:p>
    <w:p w14:paraId="782B9350" w14:textId="77777777" w:rsidR="0014632E" w:rsidRDefault="0014632E" w:rsidP="00B66438">
      <w:pPr>
        <w:rPr>
          <w:sz w:val="28"/>
          <w:szCs w:val="28"/>
        </w:rPr>
      </w:pPr>
      <w:r>
        <w:rPr>
          <w:sz w:val="28"/>
          <w:szCs w:val="28"/>
        </w:rPr>
        <w:t xml:space="preserve">     </w:t>
      </w:r>
      <w:r w:rsidR="00B66438" w:rsidRPr="00B66438">
        <w:rPr>
          <w:sz w:val="28"/>
          <w:szCs w:val="28"/>
        </w:rPr>
        <w:t>indicates that th</w:t>
      </w:r>
      <w:r>
        <w:rPr>
          <w:sz w:val="28"/>
          <w:szCs w:val="28"/>
        </w:rPr>
        <w:t xml:space="preserve">e </w:t>
      </w:r>
      <w:r w:rsidR="00B66438" w:rsidRPr="00B66438">
        <w:rPr>
          <w:sz w:val="28"/>
          <w:szCs w:val="28"/>
        </w:rPr>
        <w:t>feature was not present, 3 indicates the largest</w:t>
      </w:r>
    </w:p>
    <w:p w14:paraId="0950E563" w14:textId="299EFB06" w:rsidR="00B66438" w:rsidRPr="00B66438" w:rsidRDefault="0014632E" w:rsidP="00B66438">
      <w:pPr>
        <w:rPr>
          <w:sz w:val="28"/>
          <w:szCs w:val="28"/>
        </w:rPr>
      </w:pPr>
      <w:r>
        <w:rPr>
          <w:sz w:val="28"/>
          <w:szCs w:val="28"/>
        </w:rPr>
        <w:t xml:space="preserve">    </w:t>
      </w:r>
      <w:r w:rsidR="00B66438" w:rsidRPr="00B66438">
        <w:rPr>
          <w:sz w:val="28"/>
          <w:szCs w:val="28"/>
        </w:rPr>
        <w:t xml:space="preserve"> amount possible, and 1, 2 indicate the relative intermediate values.</w:t>
      </w:r>
    </w:p>
    <w:p w14:paraId="7F7CADB3" w14:textId="77777777" w:rsidR="00B66438" w:rsidRPr="00B66438" w:rsidRDefault="00B66438" w:rsidP="00B66438">
      <w:pPr>
        <w:rPr>
          <w:sz w:val="28"/>
          <w:szCs w:val="28"/>
        </w:rPr>
      </w:pPr>
    </w:p>
    <w:p w14:paraId="6D20A8B5" w14:textId="77777777" w:rsidR="00B66438" w:rsidRPr="00B66438" w:rsidRDefault="00B66438" w:rsidP="00B66438">
      <w:pPr>
        <w:rPr>
          <w:sz w:val="28"/>
          <w:szCs w:val="28"/>
        </w:rPr>
      </w:pPr>
      <w:r w:rsidRPr="00B66438">
        <w:rPr>
          <w:sz w:val="28"/>
          <w:szCs w:val="28"/>
        </w:rPr>
        <w:t xml:space="preserve">     The names and id numbers of the patients were recently </w:t>
      </w:r>
    </w:p>
    <w:p w14:paraId="214A5B11" w14:textId="4EA673A6" w:rsidR="00B66438" w:rsidRDefault="00B66438" w:rsidP="00B66438">
      <w:pPr>
        <w:rPr>
          <w:sz w:val="28"/>
          <w:szCs w:val="28"/>
        </w:rPr>
      </w:pPr>
      <w:r w:rsidRPr="00B66438">
        <w:rPr>
          <w:sz w:val="28"/>
          <w:szCs w:val="28"/>
        </w:rPr>
        <w:t xml:space="preserve">     removed from the database.</w:t>
      </w:r>
    </w:p>
    <w:p w14:paraId="31E80566" w14:textId="77777777" w:rsidR="0014632E" w:rsidRPr="0014632E" w:rsidRDefault="0014632E" w:rsidP="0014632E">
      <w:pPr>
        <w:rPr>
          <w:sz w:val="28"/>
          <w:szCs w:val="28"/>
        </w:rPr>
      </w:pPr>
      <w:r w:rsidRPr="0014632E">
        <w:rPr>
          <w:sz w:val="28"/>
          <w:szCs w:val="28"/>
        </w:rPr>
        <w:t>Number of Instances: 366</w:t>
      </w:r>
    </w:p>
    <w:p w14:paraId="2D23E4E9" w14:textId="77777777" w:rsidR="0014632E" w:rsidRPr="0014632E" w:rsidRDefault="0014632E" w:rsidP="0014632E">
      <w:pPr>
        <w:rPr>
          <w:sz w:val="28"/>
          <w:szCs w:val="28"/>
        </w:rPr>
      </w:pPr>
    </w:p>
    <w:p w14:paraId="551183BA" w14:textId="4C2689D8" w:rsidR="0014632E" w:rsidRPr="0014632E" w:rsidRDefault="0014632E" w:rsidP="0014632E">
      <w:pPr>
        <w:rPr>
          <w:sz w:val="28"/>
          <w:szCs w:val="28"/>
        </w:rPr>
      </w:pPr>
      <w:r w:rsidRPr="0014632E">
        <w:rPr>
          <w:sz w:val="28"/>
          <w:szCs w:val="28"/>
        </w:rPr>
        <w:t xml:space="preserve"> Number of Attributes: 34</w:t>
      </w:r>
    </w:p>
    <w:p w14:paraId="1BF7628B" w14:textId="77777777" w:rsidR="0014632E" w:rsidRPr="0014632E" w:rsidRDefault="0014632E" w:rsidP="0014632E">
      <w:pPr>
        <w:rPr>
          <w:sz w:val="28"/>
          <w:szCs w:val="28"/>
        </w:rPr>
      </w:pPr>
    </w:p>
    <w:p w14:paraId="7C8C3E84" w14:textId="24455C7F" w:rsidR="0014632E" w:rsidRPr="0014632E" w:rsidRDefault="0014632E" w:rsidP="0014632E">
      <w:pPr>
        <w:rPr>
          <w:sz w:val="28"/>
          <w:szCs w:val="28"/>
        </w:rPr>
      </w:pPr>
      <w:r w:rsidRPr="0014632E">
        <w:rPr>
          <w:sz w:val="28"/>
          <w:szCs w:val="28"/>
        </w:rPr>
        <w:t xml:space="preserve"> Attribute Information:</w:t>
      </w:r>
    </w:p>
    <w:p w14:paraId="2B474DDB" w14:textId="77777777" w:rsidR="0014632E" w:rsidRPr="0014632E" w:rsidRDefault="0014632E" w:rsidP="0014632E">
      <w:pPr>
        <w:rPr>
          <w:sz w:val="28"/>
          <w:szCs w:val="28"/>
        </w:rPr>
      </w:pPr>
      <w:r w:rsidRPr="0014632E">
        <w:rPr>
          <w:sz w:val="28"/>
          <w:szCs w:val="28"/>
        </w:rPr>
        <w:t xml:space="preserve">   -- Complete attribute documentation:</w:t>
      </w:r>
    </w:p>
    <w:p w14:paraId="6982A6CB" w14:textId="77777777" w:rsidR="0014632E" w:rsidRPr="0014632E" w:rsidRDefault="0014632E" w:rsidP="0014632E">
      <w:pPr>
        <w:rPr>
          <w:sz w:val="28"/>
          <w:szCs w:val="28"/>
        </w:rPr>
      </w:pPr>
      <w:r w:rsidRPr="0014632E">
        <w:rPr>
          <w:sz w:val="28"/>
          <w:szCs w:val="28"/>
        </w:rPr>
        <w:t xml:space="preserve">      Clinical Attributes: (take values 0, 1, 2, 3, unless otherwise indicated)</w:t>
      </w:r>
    </w:p>
    <w:p w14:paraId="5445AA96" w14:textId="77777777" w:rsidR="0014632E" w:rsidRPr="0014632E" w:rsidRDefault="0014632E" w:rsidP="0014632E">
      <w:pPr>
        <w:rPr>
          <w:sz w:val="28"/>
          <w:szCs w:val="28"/>
        </w:rPr>
      </w:pPr>
      <w:r w:rsidRPr="0014632E">
        <w:rPr>
          <w:sz w:val="28"/>
          <w:szCs w:val="28"/>
        </w:rPr>
        <w:t xml:space="preserve">      1: erythema</w:t>
      </w:r>
    </w:p>
    <w:p w14:paraId="0FAE2B77" w14:textId="77777777" w:rsidR="0014632E" w:rsidRPr="0014632E" w:rsidRDefault="0014632E" w:rsidP="0014632E">
      <w:pPr>
        <w:rPr>
          <w:sz w:val="28"/>
          <w:szCs w:val="28"/>
        </w:rPr>
      </w:pPr>
      <w:r w:rsidRPr="0014632E">
        <w:rPr>
          <w:sz w:val="28"/>
          <w:szCs w:val="28"/>
        </w:rPr>
        <w:lastRenderedPageBreak/>
        <w:t xml:space="preserve">      2: scaling</w:t>
      </w:r>
    </w:p>
    <w:p w14:paraId="27C62815" w14:textId="77777777" w:rsidR="0014632E" w:rsidRPr="0014632E" w:rsidRDefault="0014632E" w:rsidP="0014632E">
      <w:pPr>
        <w:rPr>
          <w:sz w:val="28"/>
          <w:szCs w:val="28"/>
        </w:rPr>
      </w:pPr>
      <w:r w:rsidRPr="0014632E">
        <w:rPr>
          <w:sz w:val="28"/>
          <w:szCs w:val="28"/>
        </w:rPr>
        <w:t xml:space="preserve">      3: definite borders</w:t>
      </w:r>
    </w:p>
    <w:p w14:paraId="77FC7BC7" w14:textId="77777777" w:rsidR="0014632E" w:rsidRPr="0014632E" w:rsidRDefault="0014632E" w:rsidP="0014632E">
      <w:pPr>
        <w:rPr>
          <w:sz w:val="28"/>
          <w:szCs w:val="28"/>
        </w:rPr>
      </w:pPr>
      <w:r w:rsidRPr="0014632E">
        <w:rPr>
          <w:sz w:val="28"/>
          <w:szCs w:val="28"/>
        </w:rPr>
        <w:t xml:space="preserve">      4: itching</w:t>
      </w:r>
    </w:p>
    <w:p w14:paraId="2C256C71" w14:textId="77777777" w:rsidR="0014632E" w:rsidRPr="0014632E" w:rsidRDefault="0014632E" w:rsidP="0014632E">
      <w:pPr>
        <w:rPr>
          <w:sz w:val="28"/>
          <w:szCs w:val="28"/>
        </w:rPr>
      </w:pPr>
      <w:r w:rsidRPr="0014632E">
        <w:rPr>
          <w:sz w:val="28"/>
          <w:szCs w:val="28"/>
        </w:rPr>
        <w:t xml:space="preserve">      5: koebner phenomenon</w:t>
      </w:r>
    </w:p>
    <w:p w14:paraId="32BDFB4D" w14:textId="77777777" w:rsidR="0014632E" w:rsidRPr="0014632E" w:rsidRDefault="0014632E" w:rsidP="0014632E">
      <w:pPr>
        <w:rPr>
          <w:sz w:val="28"/>
          <w:szCs w:val="28"/>
        </w:rPr>
      </w:pPr>
      <w:r w:rsidRPr="0014632E">
        <w:rPr>
          <w:sz w:val="28"/>
          <w:szCs w:val="28"/>
        </w:rPr>
        <w:t xml:space="preserve">      6: polygonal papules</w:t>
      </w:r>
    </w:p>
    <w:p w14:paraId="3D5E810E" w14:textId="77777777" w:rsidR="0014632E" w:rsidRPr="0014632E" w:rsidRDefault="0014632E" w:rsidP="0014632E">
      <w:pPr>
        <w:rPr>
          <w:sz w:val="28"/>
          <w:szCs w:val="28"/>
        </w:rPr>
      </w:pPr>
      <w:r w:rsidRPr="0014632E">
        <w:rPr>
          <w:sz w:val="28"/>
          <w:szCs w:val="28"/>
        </w:rPr>
        <w:t xml:space="preserve">      7: follicular papules</w:t>
      </w:r>
    </w:p>
    <w:p w14:paraId="6D89C5E2" w14:textId="77777777" w:rsidR="0014632E" w:rsidRPr="0014632E" w:rsidRDefault="0014632E" w:rsidP="0014632E">
      <w:pPr>
        <w:rPr>
          <w:sz w:val="28"/>
          <w:szCs w:val="28"/>
        </w:rPr>
      </w:pPr>
      <w:r w:rsidRPr="0014632E">
        <w:rPr>
          <w:sz w:val="28"/>
          <w:szCs w:val="28"/>
        </w:rPr>
        <w:t xml:space="preserve">      8: oral mucosal involvement</w:t>
      </w:r>
    </w:p>
    <w:p w14:paraId="59795A19" w14:textId="77777777" w:rsidR="0014632E" w:rsidRPr="0014632E" w:rsidRDefault="0014632E" w:rsidP="0014632E">
      <w:pPr>
        <w:rPr>
          <w:sz w:val="28"/>
          <w:szCs w:val="28"/>
        </w:rPr>
      </w:pPr>
      <w:r w:rsidRPr="0014632E">
        <w:rPr>
          <w:sz w:val="28"/>
          <w:szCs w:val="28"/>
        </w:rPr>
        <w:t xml:space="preserve">      9: knee and elbow involvement</w:t>
      </w:r>
    </w:p>
    <w:p w14:paraId="1F82599C" w14:textId="77777777" w:rsidR="0014632E" w:rsidRPr="0014632E" w:rsidRDefault="0014632E" w:rsidP="0014632E">
      <w:pPr>
        <w:rPr>
          <w:sz w:val="28"/>
          <w:szCs w:val="28"/>
        </w:rPr>
      </w:pPr>
      <w:r w:rsidRPr="0014632E">
        <w:rPr>
          <w:sz w:val="28"/>
          <w:szCs w:val="28"/>
        </w:rPr>
        <w:t xml:space="preserve">     10: scalp involvement</w:t>
      </w:r>
    </w:p>
    <w:p w14:paraId="66B4780E" w14:textId="77777777" w:rsidR="0014632E" w:rsidRPr="0014632E" w:rsidRDefault="0014632E" w:rsidP="0014632E">
      <w:pPr>
        <w:rPr>
          <w:sz w:val="28"/>
          <w:szCs w:val="28"/>
        </w:rPr>
      </w:pPr>
      <w:r w:rsidRPr="0014632E">
        <w:rPr>
          <w:sz w:val="28"/>
          <w:szCs w:val="28"/>
        </w:rPr>
        <w:t xml:space="preserve">     11: family history, (0 or 1)</w:t>
      </w:r>
    </w:p>
    <w:p w14:paraId="346EAEBE" w14:textId="77777777" w:rsidR="0014632E" w:rsidRPr="0014632E" w:rsidRDefault="0014632E" w:rsidP="0014632E">
      <w:pPr>
        <w:rPr>
          <w:sz w:val="28"/>
          <w:szCs w:val="28"/>
        </w:rPr>
      </w:pPr>
      <w:r w:rsidRPr="0014632E">
        <w:rPr>
          <w:sz w:val="28"/>
          <w:szCs w:val="28"/>
        </w:rPr>
        <w:t xml:space="preserve">     34: Age (linear)</w:t>
      </w:r>
    </w:p>
    <w:p w14:paraId="153279F4" w14:textId="77777777" w:rsidR="0014632E" w:rsidRPr="0014632E" w:rsidRDefault="0014632E" w:rsidP="0014632E">
      <w:pPr>
        <w:rPr>
          <w:sz w:val="28"/>
          <w:szCs w:val="28"/>
        </w:rPr>
      </w:pPr>
    </w:p>
    <w:p w14:paraId="4C7D51B1" w14:textId="77777777" w:rsidR="0014632E" w:rsidRPr="0014632E" w:rsidRDefault="0014632E" w:rsidP="0014632E">
      <w:pPr>
        <w:rPr>
          <w:sz w:val="28"/>
          <w:szCs w:val="28"/>
        </w:rPr>
      </w:pPr>
      <w:r w:rsidRPr="0014632E">
        <w:rPr>
          <w:sz w:val="28"/>
          <w:szCs w:val="28"/>
        </w:rPr>
        <w:t xml:space="preserve">     Histopathological Attributes: (take values 0, 1, 2, 3)</w:t>
      </w:r>
    </w:p>
    <w:p w14:paraId="7EB3DB26" w14:textId="77777777" w:rsidR="0014632E" w:rsidRPr="0014632E" w:rsidRDefault="0014632E" w:rsidP="0014632E">
      <w:pPr>
        <w:rPr>
          <w:sz w:val="28"/>
          <w:szCs w:val="28"/>
        </w:rPr>
      </w:pPr>
      <w:r w:rsidRPr="0014632E">
        <w:rPr>
          <w:sz w:val="28"/>
          <w:szCs w:val="28"/>
        </w:rPr>
        <w:t xml:space="preserve">     12: melanin incontinence</w:t>
      </w:r>
    </w:p>
    <w:p w14:paraId="54EB3791" w14:textId="77777777" w:rsidR="0014632E" w:rsidRPr="0014632E" w:rsidRDefault="0014632E" w:rsidP="0014632E">
      <w:pPr>
        <w:rPr>
          <w:sz w:val="28"/>
          <w:szCs w:val="28"/>
        </w:rPr>
      </w:pPr>
      <w:r w:rsidRPr="0014632E">
        <w:rPr>
          <w:sz w:val="28"/>
          <w:szCs w:val="28"/>
        </w:rPr>
        <w:t xml:space="preserve">     13: eosinophils in the infiltrate</w:t>
      </w:r>
    </w:p>
    <w:p w14:paraId="5EBF8BC4" w14:textId="77777777" w:rsidR="0014632E" w:rsidRPr="0014632E" w:rsidRDefault="0014632E" w:rsidP="0014632E">
      <w:pPr>
        <w:rPr>
          <w:sz w:val="28"/>
          <w:szCs w:val="28"/>
        </w:rPr>
      </w:pPr>
      <w:r w:rsidRPr="0014632E">
        <w:rPr>
          <w:sz w:val="28"/>
          <w:szCs w:val="28"/>
        </w:rPr>
        <w:t xml:space="preserve">     14: PNL infiltrate</w:t>
      </w:r>
    </w:p>
    <w:p w14:paraId="7561D317" w14:textId="77777777" w:rsidR="0014632E" w:rsidRPr="0014632E" w:rsidRDefault="0014632E" w:rsidP="0014632E">
      <w:pPr>
        <w:rPr>
          <w:sz w:val="28"/>
          <w:szCs w:val="28"/>
        </w:rPr>
      </w:pPr>
      <w:r w:rsidRPr="0014632E">
        <w:rPr>
          <w:sz w:val="28"/>
          <w:szCs w:val="28"/>
        </w:rPr>
        <w:t xml:space="preserve">     15: fibrosis of the papillary dermis</w:t>
      </w:r>
    </w:p>
    <w:p w14:paraId="44EC00FB" w14:textId="77777777" w:rsidR="0014632E" w:rsidRPr="0014632E" w:rsidRDefault="0014632E" w:rsidP="0014632E">
      <w:pPr>
        <w:rPr>
          <w:sz w:val="28"/>
          <w:szCs w:val="28"/>
        </w:rPr>
      </w:pPr>
      <w:r w:rsidRPr="0014632E">
        <w:rPr>
          <w:sz w:val="28"/>
          <w:szCs w:val="28"/>
        </w:rPr>
        <w:t xml:space="preserve">     16: exocytosis</w:t>
      </w:r>
    </w:p>
    <w:p w14:paraId="2CEE7F1E" w14:textId="77777777" w:rsidR="0014632E" w:rsidRPr="0014632E" w:rsidRDefault="0014632E" w:rsidP="0014632E">
      <w:pPr>
        <w:rPr>
          <w:sz w:val="28"/>
          <w:szCs w:val="28"/>
        </w:rPr>
      </w:pPr>
      <w:r w:rsidRPr="0014632E">
        <w:rPr>
          <w:sz w:val="28"/>
          <w:szCs w:val="28"/>
        </w:rPr>
        <w:t xml:space="preserve">     17: acanthosis</w:t>
      </w:r>
    </w:p>
    <w:p w14:paraId="548F64E2" w14:textId="77777777" w:rsidR="0014632E" w:rsidRPr="0014632E" w:rsidRDefault="0014632E" w:rsidP="0014632E">
      <w:pPr>
        <w:rPr>
          <w:sz w:val="28"/>
          <w:szCs w:val="28"/>
        </w:rPr>
      </w:pPr>
      <w:r w:rsidRPr="0014632E">
        <w:rPr>
          <w:sz w:val="28"/>
          <w:szCs w:val="28"/>
        </w:rPr>
        <w:t xml:space="preserve">     18: hyperkeratosis</w:t>
      </w:r>
    </w:p>
    <w:p w14:paraId="1C1E1AC7" w14:textId="77777777" w:rsidR="0014632E" w:rsidRPr="0014632E" w:rsidRDefault="0014632E" w:rsidP="0014632E">
      <w:pPr>
        <w:rPr>
          <w:sz w:val="28"/>
          <w:szCs w:val="28"/>
        </w:rPr>
      </w:pPr>
      <w:r w:rsidRPr="0014632E">
        <w:rPr>
          <w:sz w:val="28"/>
          <w:szCs w:val="28"/>
        </w:rPr>
        <w:t xml:space="preserve">     19: parakeratosis</w:t>
      </w:r>
    </w:p>
    <w:p w14:paraId="49F6149E" w14:textId="77777777" w:rsidR="0014632E" w:rsidRPr="0014632E" w:rsidRDefault="0014632E" w:rsidP="0014632E">
      <w:pPr>
        <w:rPr>
          <w:sz w:val="28"/>
          <w:szCs w:val="28"/>
        </w:rPr>
      </w:pPr>
      <w:r w:rsidRPr="0014632E">
        <w:rPr>
          <w:sz w:val="28"/>
          <w:szCs w:val="28"/>
        </w:rPr>
        <w:t xml:space="preserve">     20: clubbing of the rete ridges</w:t>
      </w:r>
    </w:p>
    <w:p w14:paraId="0081C074" w14:textId="77777777" w:rsidR="0014632E" w:rsidRPr="0014632E" w:rsidRDefault="0014632E" w:rsidP="0014632E">
      <w:pPr>
        <w:rPr>
          <w:sz w:val="28"/>
          <w:szCs w:val="28"/>
        </w:rPr>
      </w:pPr>
      <w:r w:rsidRPr="0014632E">
        <w:rPr>
          <w:sz w:val="28"/>
          <w:szCs w:val="28"/>
        </w:rPr>
        <w:lastRenderedPageBreak/>
        <w:t xml:space="preserve">     21: elongation of the rete ridges</w:t>
      </w:r>
    </w:p>
    <w:p w14:paraId="0CC0C775" w14:textId="77777777" w:rsidR="0014632E" w:rsidRPr="0014632E" w:rsidRDefault="0014632E" w:rsidP="0014632E">
      <w:pPr>
        <w:rPr>
          <w:sz w:val="28"/>
          <w:szCs w:val="28"/>
        </w:rPr>
      </w:pPr>
      <w:r w:rsidRPr="0014632E">
        <w:rPr>
          <w:sz w:val="28"/>
          <w:szCs w:val="28"/>
        </w:rPr>
        <w:t xml:space="preserve">     22: thinning of the suprapapillary epidermis</w:t>
      </w:r>
    </w:p>
    <w:p w14:paraId="5AB09883" w14:textId="77777777" w:rsidR="0014632E" w:rsidRPr="0014632E" w:rsidRDefault="0014632E" w:rsidP="0014632E">
      <w:pPr>
        <w:rPr>
          <w:sz w:val="28"/>
          <w:szCs w:val="28"/>
        </w:rPr>
      </w:pPr>
      <w:r w:rsidRPr="0014632E">
        <w:rPr>
          <w:sz w:val="28"/>
          <w:szCs w:val="28"/>
        </w:rPr>
        <w:t xml:space="preserve">     23: spongiform pustule</w:t>
      </w:r>
    </w:p>
    <w:p w14:paraId="43D7CA18" w14:textId="77777777" w:rsidR="0014632E" w:rsidRPr="0014632E" w:rsidRDefault="0014632E" w:rsidP="0014632E">
      <w:pPr>
        <w:rPr>
          <w:sz w:val="28"/>
          <w:szCs w:val="28"/>
        </w:rPr>
      </w:pPr>
      <w:r w:rsidRPr="0014632E">
        <w:rPr>
          <w:sz w:val="28"/>
          <w:szCs w:val="28"/>
        </w:rPr>
        <w:t xml:space="preserve">     24: munro microabcess</w:t>
      </w:r>
    </w:p>
    <w:p w14:paraId="4870DD79" w14:textId="77777777" w:rsidR="0014632E" w:rsidRPr="0014632E" w:rsidRDefault="0014632E" w:rsidP="0014632E">
      <w:pPr>
        <w:rPr>
          <w:sz w:val="28"/>
          <w:szCs w:val="28"/>
        </w:rPr>
      </w:pPr>
      <w:r w:rsidRPr="0014632E">
        <w:rPr>
          <w:sz w:val="28"/>
          <w:szCs w:val="28"/>
        </w:rPr>
        <w:t xml:space="preserve">     25: focal hypergranulosis</w:t>
      </w:r>
    </w:p>
    <w:p w14:paraId="2CED543C" w14:textId="77777777" w:rsidR="0014632E" w:rsidRPr="0014632E" w:rsidRDefault="0014632E" w:rsidP="0014632E">
      <w:pPr>
        <w:rPr>
          <w:sz w:val="28"/>
          <w:szCs w:val="28"/>
        </w:rPr>
      </w:pPr>
      <w:r w:rsidRPr="0014632E">
        <w:rPr>
          <w:sz w:val="28"/>
          <w:szCs w:val="28"/>
        </w:rPr>
        <w:t xml:space="preserve">     26: disappearance of the granular layer</w:t>
      </w:r>
    </w:p>
    <w:p w14:paraId="27C53D24" w14:textId="77777777" w:rsidR="0014632E" w:rsidRPr="0014632E" w:rsidRDefault="0014632E" w:rsidP="0014632E">
      <w:pPr>
        <w:rPr>
          <w:sz w:val="28"/>
          <w:szCs w:val="28"/>
        </w:rPr>
      </w:pPr>
      <w:r w:rsidRPr="0014632E">
        <w:rPr>
          <w:sz w:val="28"/>
          <w:szCs w:val="28"/>
        </w:rPr>
        <w:t xml:space="preserve">     27: vacuolisation and damage of basal layer</w:t>
      </w:r>
    </w:p>
    <w:p w14:paraId="54C76285" w14:textId="77777777" w:rsidR="0014632E" w:rsidRPr="0014632E" w:rsidRDefault="0014632E" w:rsidP="0014632E">
      <w:pPr>
        <w:rPr>
          <w:sz w:val="28"/>
          <w:szCs w:val="28"/>
        </w:rPr>
      </w:pPr>
      <w:r w:rsidRPr="0014632E">
        <w:rPr>
          <w:sz w:val="28"/>
          <w:szCs w:val="28"/>
        </w:rPr>
        <w:t xml:space="preserve">     28: spongiosis</w:t>
      </w:r>
    </w:p>
    <w:p w14:paraId="001B7D5C" w14:textId="77777777" w:rsidR="0014632E" w:rsidRPr="0014632E" w:rsidRDefault="0014632E" w:rsidP="0014632E">
      <w:pPr>
        <w:rPr>
          <w:sz w:val="28"/>
          <w:szCs w:val="28"/>
        </w:rPr>
      </w:pPr>
      <w:r w:rsidRPr="0014632E">
        <w:rPr>
          <w:sz w:val="28"/>
          <w:szCs w:val="28"/>
        </w:rPr>
        <w:t xml:space="preserve">     29: saw-tooth appearance of retes</w:t>
      </w:r>
    </w:p>
    <w:p w14:paraId="39A4DB42" w14:textId="77777777" w:rsidR="0014632E" w:rsidRPr="0014632E" w:rsidRDefault="0014632E" w:rsidP="0014632E">
      <w:pPr>
        <w:rPr>
          <w:sz w:val="28"/>
          <w:szCs w:val="28"/>
        </w:rPr>
      </w:pPr>
      <w:r w:rsidRPr="0014632E">
        <w:rPr>
          <w:sz w:val="28"/>
          <w:szCs w:val="28"/>
        </w:rPr>
        <w:t xml:space="preserve">     30: follicular horn plug</w:t>
      </w:r>
    </w:p>
    <w:p w14:paraId="047C4C99" w14:textId="77777777" w:rsidR="0014632E" w:rsidRPr="0014632E" w:rsidRDefault="0014632E" w:rsidP="0014632E">
      <w:pPr>
        <w:rPr>
          <w:sz w:val="28"/>
          <w:szCs w:val="28"/>
        </w:rPr>
      </w:pPr>
      <w:r w:rsidRPr="0014632E">
        <w:rPr>
          <w:sz w:val="28"/>
          <w:szCs w:val="28"/>
        </w:rPr>
        <w:t xml:space="preserve">     31: perifollicular parakeratosis</w:t>
      </w:r>
    </w:p>
    <w:p w14:paraId="2F932E60" w14:textId="77777777" w:rsidR="0014632E" w:rsidRPr="0014632E" w:rsidRDefault="0014632E" w:rsidP="0014632E">
      <w:pPr>
        <w:rPr>
          <w:sz w:val="28"/>
          <w:szCs w:val="28"/>
        </w:rPr>
      </w:pPr>
      <w:r w:rsidRPr="0014632E">
        <w:rPr>
          <w:sz w:val="28"/>
          <w:szCs w:val="28"/>
        </w:rPr>
        <w:t xml:space="preserve">     32: inflammatory monoluclear inflitrate</w:t>
      </w:r>
    </w:p>
    <w:p w14:paraId="3C66D378" w14:textId="77777777" w:rsidR="0014632E" w:rsidRPr="0014632E" w:rsidRDefault="0014632E" w:rsidP="0014632E">
      <w:pPr>
        <w:rPr>
          <w:sz w:val="28"/>
          <w:szCs w:val="28"/>
        </w:rPr>
      </w:pPr>
      <w:r w:rsidRPr="0014632E">
        <w:rPr>
          <w:sz w:val="28"/>
          <w:szCs w:val="28"/>
        </w:rPr>
        <w:t xml:space="preserve">     33: band-like infiltrate</w:t>
      </w:r>
    </w:p>
    <w:p w14:paraId="4FCB7E15" w14:textId="77777777" w:rsidR="0014632E" w:rsidRPr="0014632E" w:rsidRDefault="0014632E" w:rsidP="0014632E">
      <w:pPr>
        <w:rPr>
          <w:sz w:val="28"/>
          <w:szCs w:val="28"/>
        </w:rPr>
      </w:pPr>
      <w:r w:rsidRPr="0014632E">
        <w:rPr>
          <w:sz w:val="28"/>
          <w:szCs w:val="28"/>
        </w:rPr>
        <w:t xml:space="preserve">      </w:t>
      </w:r>
    </w:p>
    <w:p w14:paraId="4CB0BD27" w14:textId="001BF4B6" w:rsidR="0014632E" w:rsidRPr="0014632E" w:rsidRDefault="0014632E" w:rsidP="0014632E">
      <w:pPr>
        <w:rPr>
          <w:sz w:val="28"/>
          <w:szCs w:val="28"/>
        </w:rPr>
      </w:pPr>
      <w:r w:rsidRPr="0014632E">
        <w:rPr>
          <w:sz w:val="28"/>
          <w:szCs w:val="28"/>
        </w:rPr>
        <w:t xml:space="preserve"> Missing Attribute Values: 8 (in Age attribute). Distinguished with '?'.</w:t>
      </w:r>
    </w:p>
    <w:p w14:paraId="33554C9F" w14:textId="77777777" w:rsidR="0014632E" w:rsidRPr="0014632E" w:rsidRDefault="0014632E" w:rsidP="0014632E">
      <w:pPr>
        <w:rPr>
          <w:sz w:val="28"/>
          <w:szCs w:val="28"/>
        </w:rPr>
      </w:pPr>
    </w:p>
    <w:p w14:paraId="6A69463A" w14:textId="29FE0131" w:rsidR="0014632E" w:rsidRPr="0014632E" w:rsidRDefault="0014632E" w:rsidP="0014632E">
      <w:pPr>
        <w:rPr>
          <w:sz w:val="28"/>
          <w:szCs w:val="28"/>
        </w:rPr>
      </w:pPr>
      <w:r w:rsidRPr="0014632E">
        <w:rPr>
          <w:sz w:val="28"/>
          <w:szCs w:val="28"/>
        </w:rPr>
        <w:t xml:space="preserve"> Class Distribution:</w:t>
      </w:r>
    </w:p>
    <w:p w14:paraId="63B8106F" w14:textId="77777777" w:rsidR="0014632E" w:rsidRPr="0014632E" w:rsidRDefault="0014632E" w:rsidP="0014632E">
      <w:pPr>
        <w:rPr>
          <w:sz w:val="28"/>
          <w:szCs w:val="28"/>
        </w:rPr>
      </w:pPr>
      <w:r w:rsidRPr="0014632E">
        <w:rPr>
          <w:sz w:val="28"/>
          <w:szCs w:val="28"/>
        </w:rPr>
        <w:t xml:space="preserve">       Database:  Dermatology</w:t>
      </w:r>
    </w:p>
    <w:p w14:paraId="275B6BB6" w14:textId="77777777" w:rsidR="0014632E" w:rsidRPr="0014632E" w:rsidRDefault="0014632E" w:rsidP="0014632E">
      <w:pPr>
        <w:rPr>
          <w:sz w:val="28"/>
          <w:szCs w:val="28"/>
        </w:rPr>
      </w:pPr>
      <w:r w:rsidRPr="0014632E">
        <w:rPr>
          <w:sz w:val="28"/>
          <w:szCs w:val="28"/>
        </w:rPr>
        <w:t xml:space="preserve">       </w:t>
      </w:r>
    </w:p>
    <w:p w14:paraId="793FE27B" w14:textId="77777777" w:rsidR="0014632E" w:rsidRPr="0014632E" w:rsidRDefault="0014632E" w:rsidP="0014632E">
      <w:pPr>
        <w:rPr>
          <w:sz w:val="28"/>
          <w:szCs w:val="28"/>
        </w:rPr>
      </w:pPr>
      <w:r w:rsidRPr="0014632E">
        <w:rPr>
          <w:sz w:val="28"/>
          <w:szCs w:val="28"/>
        </w:rPr>
        <w:t xml:space="preserve">       Class code:   Class:                  Number of instances:</w:t>
      </w:r>
    </w:p>
    <w:p w14:paraId="22E07FD2" w14:textId="77777777" w:rsidR="0014632E" w:rsidRPr="0014632E" w:rsidRDefault="0014632E" w:rsidP="0014632E">
      <w:pPr>
        <w:rPr>
          <w:sz w:val="28"/>
          <w:szCs w:val="28"/>
        </w:rPr>
      </w:pPr>
      <w:r w:rsidRPr="0014632E">
        <w:rPr>
          <w:sz w:val="28"/>
          <w:szCs w:val="28"/>
        </w:rPr>
        <w:t xml:space="preserve">       1             psoriasis</w:t>
      </w:r>
      <w:r w:rsidRPr="0014632E">
        <w:rPr>
          <w:sz w:val="28"/>
          <w:szCs w:val="28"/>
        </w:rPr>
        <w:tab/>
      </w:r>
      <w:r w:rsidRPr="0014632E">
        <w:rPr>
          <w:sz w:val="28"/>
          <w:szCs w:val="28"/>
        </w:rPr>
        <w:tab/>
      </w:r>
      <w:r w:rsidRPr="0014632E">
        <w:rPr>
          <w:sz w:val="28"/>
          <w:szCs w:val="28"/>
        </w:rPr>
        <w:tab/>
        <w:t xml:space="preserve">    112</w:t>
      </w:r>
    </w:p>
    <w:p w14:paraId="19946DF0" w14:textId="77777777" w:rsidR="0014632E" w:rsidRPr="0014632E" w:rsidRDefault="0014632E" w:rsidP="0014632E">
      <w:pPr>
        <w:rPr>
          <w:sz w:val="28"/>
          <w:szCs w:val="28"/>
        </w:rPr>
      </w:pPr>
      <w:r w:rsidRPr="0014632E">
        <w:rPr>
          <w:sz w:val="28"/>
          <w:szCs w:val="28"/>
        </w:rPr>
        <w:t xml:space="preserve">       2             seboreic dermatitis             61</w:t>
      </w:r>
    </w:p>
    <w:p w14:paraId="6E4A5113" w14:textId="77777777" w:rsidR="0014632E" w:rsidRPr="0014632E" w:rsidRDefault="0014632E" w:rsidP="0014632E">
      <w:pPr>
        <w:rPr>
          <w:sz w:val="28"/>
          <w:szCs w:val="28"/>
        </w:rPr>
      </w:pPr>
      <w:r w:rsidRPr="0014632E">
        <w:rPr>
          <w:sz w:val="28"/>
          <w:szCs w:val="28"/>
        </w:rPr>
        <w:lastRenderedPageBreak/>
        <w:t xml:space="preserve">       3             lichen planus                   72</w:t>
      </w:r>
    </w:p>
    <w:p w14:paraId="34152B48" w14:textId="77777777" w:rsidR="0014632E" w:rsidRPr="0014632E" w:rsidRDefault="0014632E" w:rsidP="0014632E">
      <w:pPr>
        <w:rPr>
          <w:sz w:val="28"/>
          <w:szCs w:val="28"/>
        </w:rPr>
      </w:pPr>
      <w:r w:rsidRPr="0014632E">
        <w:rPr>
          <w:sz w:val="28"/>
          <w:szCs w:val="28"/>
        </w:rPr>
        <w:t xml:space="preserve">       4             pityriasis rosea                49</w:t>
      </w:r>
    </w:p>
    <w:p w14:paraId="2B2A39DB" w14:textId="77777777" w:rsidR="0014632E" w:rsidRPr="0014632E" w:rsidRDefault="0014632E" w:rsidP="0014632E">
      <w:pPr>
        <w:rPr>
          <w:sz w:val="28"/>
          <w:szCs w:val="28"/>
        </w:rPr>
      </w:pPr>
      <w:r w:rsidRPr="0014632E">
        <w:rPr>
          <w:sz w:val="28"/>
          <w:szCs w:val="28"/>
        </w:rPr>
        <w:t xml:space="preserve">       5             cronic dermatitis               52    </w:t>
      </w:r>
    </w:p>
    <w:p w14:paraId="62AF8C15" w14:textId="0DFA5217" w:rsidR="0014632E" w:rsidRPr="00B66438" w:rsidRDefault="0014632E" w:rsidP="0014632E">
      <w:pPr>
        <w:rPr>
          <w:sz w:val="28"/>
          <w:szCs w:val="28"/>
        </w:rPr>
      </w:pPr>
      <w:r w:rsidRPr="0014632E">
        <w:rPr>
          <w:sz w:val="28"/>
          <w:szCs w:val="28"/>
        </w:rPr>
        <w:t xml:space="preserve">       6             pityriasis rubra pilaris        20</w:t>
      </w:r>
    </w:p>
    <w:p w14:paraId="783A3BFF" w14:textId="5B8BB6AB" w:rsidR="00D5413C" w:rsidRPr="00D5413C" w:rsidRDefault="0014632E" w:rsidP="0014632E">
      <w:pPr>
        <w:pStyle w:val="Title"/>
      </w:pPr>
      <w:r>
        <w:t xml:space="preserve">RANDOM FOREST </w:t>
      </w:r>
    </w:p>
    <w:bookmarkEnd w:id="0"/>
    <w:bookmarkEnd w:id="1"/>
    <w:bookmarkEnd w:id="2"/>
    <w:bookmarkEnd w:id="3"/>
    <w:bookmarkEnd w:id="4"/>
    <w:p w14:paraId="7CA336FD" w14:textId="4F25C489" w:rsidR="001638F6" w:rsidRDefault="0014632E" w:rsidP="0014632E">
      <w:pPr>
        <w:spacing w:line="360" w:lineRule="auto"/>
        <w:rPr>
          <w:rStyle w:val="Strong"/>
          <w:rFonts w:ascii="Georgia" w:hAnsi="Georgia"/>
          <w:b w:val="0"/>
          <w:spacing w:val="-1"/>
          <w:sz w:val="28"/>
          <w:szCs w:val="28"/>
          <w:shd w:val="clear" w:color="auto" w:fill="FFFFFF"/>
        </w:rPr>
      </w:pPr>
      <w:r w:rsidRPr="0014632E">
        <w:rPr>
          <w:rStyle w:val="Strong"/>
          <w:rFonts w:ascii="Georgia" w:hAnsi="Georgia"/>
          <w:b w:val="0"/>
          <w:spacing w:val="-1"/>
          <w:sz w:val="28"/>
          <w:szCs w:val="28"/>
          <w:shd w:val="clear" w:color="auto" w:fill="FFFFFF"/>
        </w:rPr>
        <w:t>Random Forest is a flexible, easy to use machine learning algorithm that produces, even without hyper-parameter tuning, a great result most of the time. It is also one of the most used algorithms, because it’s simplicity and the fact that it can be used for both classification and regression tasks.</w:t>
      </w:r>
    </w:p>
    <w:p w14:paraId="76F1A3FE" w14:textId="2341080D" w:rsid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 xml:space="preserve">Random Forest is a supervised learning algorithm. Like you can already see from </w:t>
      </w:r>
      <w:r w:rsidR="00AB5520" w:rsidRPr="0014632E">
        <w:rPr>
          <w:rFonts w:ascii="Georgia" w:hAnsi="Georgia"/>
          <w:bCs/>
          <w:spacing w:val="-1"/>
          <w:sz w:val="28"/>
          <w:szCs w:val="28"/>
          <w:shd w:val="clear" w:color="auto" w:fill="FFFFFF"/>
        </w:rPr>
        <w:t>its</w:t>
      </w:r>
      <w:r w:rsidRPr="0014632E">
        <w:rPr>
          <w:rFonts w:ascii="Georgia" w:hAnsi="Georgia"/>
          <w:bCs/>
          <w:spacing w:val="-1"/>
          <w:sz w:val="28"/>
          <w:szCs w:val="28"/>
          <w:shd w:val="clear" w:color="auto" w:fill="FFFFFF"/>
        </w:rPr>
        <w:t xml:space="preserve"> name, it creates a forest and makes it somehow random. The </w:t>
      </w:r>
      <w:r w:rsidR="00AB5520" w:rsidRPr="0014632E">
        <w:rPr>
          <w:rFonts w:ascii="Georgia" w:hAnsi="Georgia"/>
          <w:bCs/>
          <w:spacing w:val="-1"/>
          <w:sz w:val="28"/>
          <w:szCs w:val="28"/>
          <w:shd w:val="clear" w:color="auto" w:fill="FFFFFF"/>
        </w:rPr>
        <w:t>forest</w:t>
      </w:r>
      <w:r w:rsidR="00AB5520">
        <w:rPr>
          <w:rFonts w:ascii="Georgia" w:hAnsi="Georgia"/>
          <w:bCs/>
          <w:spacing w:val="-1"/>
          <w:sz w:val="28"/>
          <w:szCs w:val="28"/>
          <w:shd w:val="clear" w:color="auto" w:fill="FFFFFF"/>
        </w:rPr>
        <w:t xml:space="preserve"> </w:t>
      </w:r>
      <w:r w:rsidR="00AB5520" w:rsidRPr="0014632E">
        <w:rPr>
          <w:rFonts w:ascii="Georgia" w:hAnsi="Georgia"/>
          <w:bCs/>
          <w:spacing w:val="-1"/>
          <w:sz w:val="28"/>
          <w:szCs w:val="28"/>
          <w:shd w:val="clear" w:color="auto" w:fill="FFFFFF"/>
        </w:rPr>
        <w:t>it</w:t>
      </w:r>
      <w:r w:rsidRPr="0014632E">
        <w:rPr>
          <w:rFonts w:ascii="Georgia" w:hAnsi="Georgia"/>
          <w:bCs/>
          <w:spacing w:val="-1"/>
          <w:sz w:val="28"/>
          <w:szCs w:val="28"/>
          <w:shd w:val="clear" w:color="auto" w:fill="FFFFFF"/>
        </w:rPr>
        <w:t xml:space="preserve"> builds, is an ensemble of Decision Trees, most of the time trained with the “bagging” method. The general idea of the bagging method is that a combination of learning models increases the overall result.</w:t>
      </w:r>
    </w:p>
    <w:p w14:paraId="5A214EC5" w14:textId="77777777" w:rsidR="0014632E" w:rsidRPr="0014632E" w:rsidRDefault="0014632E" w:rsidP="0014632E">
      <w:pPr>
        <w:spacing w:line="360" w:lineRule="auto"/>
        <w:rPr>
          <w:rFonts w:ascii="Georgia" w:hAnsi="Georgia"/>
          <w:b/>
          <w:bCs/>
          <w:spacing w:val="-1"/>
          <w:sz w:val="28"/>
          <w:szCs w:val="28"/>
          <w:shd w:val="clear" w:color="auto" w:fill="FFFFFF"/>
        </w:rPr>
      </w:pPr>
      <w:r w:rsidRPr="0014632E">
        <w:rPr>
          <w:rFonts w:ascii="Georgia" w:hAnsi="Georgia"/>
          <w:b/>
          <w:bCs/>
          <w:spacing w:val="-1"/>
          <w:sz w:val="28"/>
          <w:szCs w:val="28"/>
          <w:shd w:val="clear" w:color="auto" w:fill="FFFFFF"/>
        </w:rPr>
        <w:t>Important Hyperparameters:</w:t>
      </w:r>
    </w:p>
    <w:p w14:paraId="4AD7BF98" w14:textId="4438DAC1"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 xml:space="preserve">The Hyperparameters in random forest are either used to increase the predictive power of the model or to make the model faster. </w:t>
      </w:r>
    </w:p>
    <w:p w14:paraId="51DE16DD" w14:textId="77777777"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
          <w:bCs/>
          <w:spacing w:val="-1"/>
          <w:sz w:val="28"/>
          <w:szCs w:val="28"/>
          <w:shd w:val="clear" w:color="auto" w:fill="FFFFFF"/>
        </w:rPr>
        <w:t>1. Increasing the Predictive Power</w:t>
      </w:r>
    </w:p>
    <w:p w14:paraId="502004A9" w14:textId="00D3C497"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 xml:space="preserve">Firstly, there is </w:t>
      </w:r>
      <w:r w:rsidR="001C5466" w:rsidRPr="0014632E">
        <w:rPr>
          <w:rFonts w:ascii="Georgia" w:hAnsi="Georgia"/>
          <w:bCs/>
          <w:spacing w:val="-1"/>
          <w:sz w:val="28"/>
          <w:szCs w:val="28"/>
          <w:shd w:val="clear" w:color="auto" w:fill="FFFFFF"/>
        </w:rPr>
        <w:t>the </w:t>
      </w:r>
      <w:r w:rsidR="001C5466">
        <w:rPr>
          <w:rFonts w:ascii="Georgia" w:hAnsi="Georgia"/>
          <w:b/>
          <w:bCs/>
          <w:spacing w:val="-1"/>
          <w:sz w:val="28"/>
          <w:szCs w:val="28"/>
          <w:shd w:val="clear" w:color="auto" w:fill="FFFFFF"/>
        </w:rPr>
        <w:t>n</w:t>
      </w:r>
      <w:r w:rsidRPr="0014632E">
        <w:rPr>
          <w:rFonts w:ascii="Georgia" w:hAnsi="Georgia"/>
          <w:b/>
          <w:bCs/>
          <w:spacing w:val="-1"/>
          <w:sz w:val="28"/>
          <w:szCs w:val="28"/>
          <w:shd w:val="clear" w:color="auto" w:fill="FFFFFF"/>
        </w:rPr>
        <w:t>_</w:t>
      </w:r>
      <w:r w:rsidR="00AB5520" w:rsidRPr="0014632E">
        <w:rPr>
          <w:rFonts w:ascii="Georgia" w:hAnsi="Georgia"/>
          <w:b/>
          <w:bCs/>
          <w:spacing w:val="-1"/>
          <w:sz w:val="28"/>
          <w:szCs w:val="28"/>
          <w:shd w:val="clear" w:color="auto" w:fill="FFFFFF"/>
        </w:rPr>
        <w:t>estimators</w:t>
      </w:r>
      <w:r w:rsidR="00BB5AF6">
        <w:rPr>
          <w:rFonts w:ascii="Georgia" w:hAnsi="Georgia"/>
          <w:b/>
          <w:bCs/>
          <w:spacing w:val="-1"/>
          <w:sz w:val="28"/>
          <w:szCs w:val="28"/>
          <w:shd w:val="clear" w:color="auto" w:fill="FFFFFF"/>
        </w:rPr>
        <w:t xml:space="preserve"> </w:t>
      </w:r>
      <w:r w:rsidR="00AB5520" w:rsidRPr="0014632E">
        <w:rPr>
          <w:rFonts w:ascii="Georgia" w:hAnsi="Georgia"/>
          <w:bCs/>
          <w:spacing w:val="-1"/>
          <w:sz w:val="28"/>
          <w:szCs w:val="28"/>
          <w:shd w:val="clear" w:color="auto" w:fill="FFFFFF"/>
        </w:rPr>
        <w:t>hyperparameter</w:t>
      </w:r>
      <w:r w:rsidRPr="0014632E">
        <w:rPr>
          <w:rFonts w:ascii="Georgia" w:hAnsi="Georgia"/>
          <w:bCs/>
          <w:spacing w:val="-1"/>
          <w:sz w:val="28"/>
          <w:szCs w:val="28"/>
          <w:shd w:val="clear" w:color="auto" w:fill="FFFFFF"/>
        </w:rPr>
        <w:t xml:space="preserve">, which is just the number of trees the algorithm builds before taking the maximum voting or taking averages of predictions. In general, a higher number </w:t>
      </w:r>
      <w:r w:rsidRPr="0014632E">
        <w:rPr>
          <w:rFonts w:ascii="Georgia" w:hAnsi="Georgia"/>
          <w:bCs/>
          <w:spacing w:val="-1"/>
          <w:sz w:val="28"/>
          <w:szCs w:val="28"/>
          <w:shd w:val="clear" w:color="auto" w:fill="FFFFFF"/>
        </w:rPr>
        <w:lastRenderedPageBreak/>
        <w:t>of trees increases the performance and makes the predictions more stable, but it also slows down the computation.</w:t>
      </w:r>
    </w:p>
    <w:p w14:paraId="775FA234" w14:textId="51E5BC91"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Another important hyperparameter is </w:t>
      </w:r>
      <w:r w:rsidRPr="0014632E">
        <w:rPr>
          <w:rFonts w:ascii="Georgia" w:hAnsi="Georgia"/>
          <w:b/>
          <w:bCs/>
          <w:spacing w:val="-1"/>
          <w:sz w:val="28"/>
          <w:szCs w:val="28"/>
          <w:shd w:val="clear" w:color="auto" w:fill="FFFFFF"/>
        </w:rPr>
        <w:t>max_features</w:t>
      </w:r>
      <w:r w:rsidRPr="0014632E">
        <w:rPr>
          <w:rFonts w:ascii="Georgia" w:hAnsi="Georgia"/>
          <w:bCs/>
          <w:spacing w:val="-1"/>
          <w:sz w:val="28"/>
          <w:szCs w:val="28"/>
          <w:shd w:val="clear" w:color="auto" w:fill="FFFFFF"/>
        </w:rPr>
        <w:t xml:space="preserve">, which is the maximum number of features Random Forest considers </w:t>
      </w:r>
      <w:r w:rsidR="001C5466" w:rsidRPr="0014632E">
        <w:rPr>
          <w:rFonts w:ascii="Georgia" w:hAnsi="Georgia"/>
          <w:bCs/>
          <w:spacing w:val="-1"/>
          <w:sz w:val="28"/>
          <w:szCs w:val="28"/>
          <w:shd w:val="clear" w:color="auto" w:fill="FFFFFF"/>
        </w:rPr>
        <w:t>splitting</w:t>
      </w:r>
      <w:r w:rsidRPr="0014632E">
        <w:rPr>
          <w:rFonts w:ascii="Georgia" w:hAnsi="Georgia"/>
          <w:bCs/>
          <w:spacing w:val="-1"/>
          <w:sz w:val="28"/>
          <w:szCs w:val="28"/>
          <w:shd w:val="clear" w:color="auto" w:fill="FFFFFF"/>
        </w:rPr>
        <w:t xml:space="preserve"> a node. Sklearn provides several options</w:t>
      </w:r>
      <w:r>
        <w:rPr>
          <w:rFonts w:ascii="Georgia" w:hAnsi="Georgia"/>
          <w:bCs/>
          <w:spacing w:val="-1"/>
          <w:sz w:val="28"/>
          <w:szCs w:val="28"/>
          <w:shd w:val="clear" w:color="auto" w:fill="FFFFFF"/>
        </w:rPr>
        <w:t>.</w:t>
      </w:r>
    </w:p>
    <w:p w14:paraId="2ADEAACA" w14:textId="67EC6DDF"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The last important hyper-parameter in terms of speed, is </w:t>
      </w:r>
      <w:r w:rsidRPr="0014632E">
        <w:rPr>
          <w:rFonts w:ascii="Georgia" w:hAnsi="Georgia"/>
          <w:b/>
          <w:bCs/>
          <w:spacing w:val="-1"/>
          <w:sz w:val="28"/>
          <w:szCs w:val="28"/>
          <w:shd w:val="clear" w:color="auto" w:fill="FFFFFF"/>
        </w:rPr>
        <w:t>min_sample_leaf</w:t>
      </w:r>
      <w:r w:rsidRPr="0014632E">
        <w:rPr>
          <w:rFonts w:ascii="Georgia" w:hAnsi="Georgia"/>
          <w:bCs/>
          <w:spacing w:val="-1"/>
          <w:sz w:val="28"/>
          <w:szCs w:val="28"/>
          <w:shd w:val="clear" w:color="auto" w:fill="FFFFFF"/>
        </w:rPr>
        <w:t>. This determines, like its name already says, the minimum number of leafs that are required to split an internal node.</w:t>
      </w:r>
    </w:p>
    <w:p w14:paraId="3B4AD1A3" w14:textId="77777777"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
          <w:bCs/>
          <w:spacing w:val="-1"/>
          <w:sz w:val="28"/>
          <w:szCs w:val="28"/>
          <w:shd w:val="clear" w:color="auto" w:fill="FFFFFF"/>
        </w:rPr>
        <w:t>2. Increasing the Models Speed</w:t>
      </w:r>
    </w:p>
    <w:p w14:paraId="40593447" w14:textId="5476201A"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The </w:t>
      </w:r>
      <w:r w:rsidRPr="0014632E">
        <w:rPr>
          <w:rFonts w:ascii="Georgia" w:hAnsi="Georgia"/>
          <w:b/>
          <w:bCs/>
          <w:spacing w:val="-1"/>
          <w:sz w:val="28"/>
          <w:szCs w:val="28"/>
          <w:shd w:val="clear" w:color="auto" w:fill="FFFFFF"/>
        </w:rPr>
        <w:t>n_jobs</w:t>
      </w:r>
      <w:r w:rsidRPr="0014632E">
        <w:rPr>
          <w:rFonts w:ascii="Georgia" w:hAnsi="Georgia"/>
          <w:bCs/>
          <w:spacing w:val="-1"/>
          <w:sz w:val="28"/>
          <w:szCs w:val="28"/>
          <w:shd w:val="clear" w:color="auto" w:fill="FFFFFF"/>
        </w:rPr>
        <w:t xml:space="preserve"> hyperparameter tells the engine how many processors it </w:t>
      </w:r>
      <w:r w:rsidR="00AB5520" w:rsidRPr="0014632E">
        <w:rPr>
          <w:rFonts w:ascii="Georgia" w:hAnsi="Georgia"/>
          <w:bCs/>
          <w:spacing w:val="-1"/>
          <w:sz w:val="28"/>
          <w:szCs w:val="28"/>
          <w:shd w:val="clear" w:color="auto" w:fill="FFFFFF"/>
        </w:rPr>
        <w:t>can</w:t>
      </w:r>
      <w:r w:rsidRPr="0014632E">
        <w:rPr>
          <w:rFonts w:ascii="Georgia" w:hAnsi="Georgia"/>
          <w:bCs/>
          <w:spacing w:val="-1"/>
          <w:sz w:val="28"/>
          <w:szCs w:val="28"/>
          <w:shd w:val="clear" w:color="auto" w:fill="FFFFFF"/>
        </w:rPr>
        <w:t xml:space="preserve"> use. If it has a value of 1, it can only use one processor. A value of “-1” means that there is no limit.</w:t>
      </w:r>
    </w:p>
    <w:p w14:paraId="39376E5F" w14:textId="567E1BCE"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
          <w:bCs/>
          <w:spacing w:val="-1"/>
          <w:sz w:val="28"/>
          <w:szCs w:val="28"/>
          <w:shd w:val="clear" w:color="auto" w:fill="FFFFFF"/>
        </w:rPr>
        <w:t>random_state</w:t>
      </w:r>
      <w:r w:rsidRPr="0014632E">
        <w:rPr>
          <w:rFonts w:ascii="Georgia" w:hAnsi="Georgia"/>
          <w:bCs/>
          <w:spacing w:val="-1"/>
          <w:sz w:val="28"/>
          <w:szCs w:val="28"/>
          <w:shd w:val="clear" w:color="auto" w:fill="FFFFFF"/>
        </w:rPr>
        <w:t> makes the model’s output replicable. The model will always produce the same results when it has a definite value of random_state and if it has been given the same hyperparameters and the same training data.</w:t>
      </w:r>
    </w:p>
    <w:p w14:paraId="041A4E01" w14:textId="2BCCCDFB" w:rsidR="001C5466"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Lastly, there is the </w:t>
      </w:r>
      <w:r w:rsidRPr="0014632E">
        <w:rPr>
          <w:rFonts w:ascii="Georgia" w:hAnsi="Georgia"/>
          <w:b/>
          <w:bCs/>
          <w:spacing w:val="-1"/>
          <w:sz w:val="28"/>
          <w:szCs w:val="28"/>
          <w:shd w:val="clear" w:color="auto" w:fill="FFFFFF"/>
        </w:rPr>
        <w:t>oob_score</w:t>
      </w:r>
      <w:r w:rsidRPr="0014632E">
        <w:rPr>
          <w:rFonts w:ascii="Georgia" w:hAnsi="Georgia"/>
          <w:bCs/>
          <w:spacing w:val="-1"/>
          <w:sz w:val="28"/>
          <w:szCs w:val="28"/>
          <w:shd w:val="clear" w:color="auto" w:fill="FFFFFF"/>
        </w:rPr>
        <w:t xml:space="preserve"> (also called oob sampling), which is a random forest cross validation method. In this sampling, about one-third of the data is not used to train the model and can be used to evaluate its performance. </w:t>
      </w:r>
    </w:p>
    <w:p w14:paraId="6B06D439" w14:textId="77777777" w:rsidR="001C5466" w:rsidRPr="0014632E" w:rsidRDefault="001C5466" w:rsidP="0014632E">
      <w:pPr>
        <w:spacing w:line="360" w:lineRule="auto"/>
        <w:rPr>
          <w:rFonts w:ascii="Georgia" w:hAnsi="Georgia"/>
          <w:bCs/>
          <w:spacing w:val="-1"/>
          <w:sz w:val="28"/>
          <w:szCs w:val="28"/>
          <w:shd w:val="clear" w:color="auto" w:fill="FFFFFF"/>
        </w:rPr>
      </w:pPr>
    </w:p>
    <w:p w14:paraId="7084A00C" w14:textId="77777777" w:rsidR="001C5466" w:rsidRDefault="0014632E" w:rsidP="0014632E">
      <w:pPr>
        <w:spacing w:line="360" w:lineRule="auto"/>
        <w:rPr>
          <w:rFonts w:ascii="Georgia" w:hAnsi="Georgia"/>
          <w:b/>
          <w:bCs/>
          <w:spacing w:val="-1"/>
          <w:sz w:val="28"/>
          <w:szCs w:val="28"/>
          <w:shd w:val="clear" w:color="auto" w:fill="FFFFFF"/>
        </w:rPr>
      </w:pPr>
      <w:r w:rsidRPr="0014632E">
        <w:rPr>
          <w:rFonts w:ascii="Georgia" w:hAnsi="Georgia"/>
          <w:b/>
          <w:bCs/>
          <w:spacing w:val="-1"/>
          <w:sz w:val="28"/>
          <w:szCs w:val="28"/>
          <w:shd w:val="clear" w:color="auto" w:fill="FFFFFF"/>
        </w:rPr>
        <w:t>Advantages and Disadvantages:</w:t>
      </w:r>
    </w:p>
    <w:p w14:paraId="79BBF63B" w14:textId="46095EBF" w:rsidR="0014632E" w:rsidRPr="001C5466" w:rsidRDefault="0014632E" w:rsidP="0014632E">
      <w:pPr>
        <w:spacing w:line="360" w:lineRule="auto"/>
        <w:rPr>
          <w:rFonts w:ascii="Georgia" w:hAnsi="Georgia"/>
          <w:b/>
          <w:bCs/>
          <w:spacing w:val="-1"/>
          <w:sz w:val="28"/>
          <w:szCs w:val="28"/>
          <w:shd w:val="clear" w:color="auto" w:fill="FFFFFF"/>
        </w:rPr>
      </w:pPr>
      <w:r>
        <w:rPr>
          <w:rFonts w:ascii="Georgia" w:hAnsi="Georgia"/>
          <w:bCs/>
          <w:spacing w:val="-1"/>
          <w:sz w:val="28"/>
          <w:szCs w:val="28"/>
          <w:shd w:val="clear" w:color="auto" w:fill="FFFFFF"/>
        </w:rPr>
        <w:lastRenderedPageBreak/>
        <w:t>A</w:t>
      </w:r>
      <w:r w:rsidRPr="0014632E">
        <w:rPr>
          <w:rFonts w:ascii="Georgia" w:hAnsi="Georgia"/>
          <w:bCs/>
          <w:spacing w:val="-1"/>
          <w:sz w:val="28"/>
          <w:szCs w:val="28"/>
          <w:shd w:val="clear" w:color="auto" w:fill="FFFFFF"/>
        </w:rPr>
        <w:t>n advantage of random forest is that it can be used for both regression and classification tasks and that it’s easy to view the relative importance it assigns to the input features.</w:t>
      </w:r>
    </w:p>
    <w:p w14:paraId="3AE236AF" w14:textId="77777777"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Random Forest is also considered as a very handy and easy to use algorithm, because it’s default hyperparameters often produce a good prediction result. The number of hyperparameters is also not that high and they are straightforward to understand.</w:t>
      </w:r>
    </w:p>
    <w:p w14:paraId="1358BE27" w14:textId="77777777"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One of the big problems in machine learning is overfitting, but most of the time this won’t happen that easy to a random forest classifier. That’s because if there are enough trees in the forest, the classifier won’t overfit the model.</w:t>
      </w:r>
    </w:p>
    <w:p w14:paraId="4E83AB32" w14:textId="11783E56" w:rsidR="0014632E" w:rsidRP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 xml:space="preserve">The main limitation of Random Forest is that a large number of trees can make the algorithm to slow and ineffective for real-time predictions. </w:t>
      </w:r>
      <w:r w:rsidR="00AB5520">
        <w:rPr>
          <w:rFonts w:ascii="Georgia" w:hAnsi="Georgia"/>
          <w:bCs/>
          <w:spacing w:val="-1"/>
          <w:sz w:val="28"/>
          <w:szCs w:val="28"/>
          <w:shd w:val="clear" w:color="auto" w:fill="FFFFFF"/>
        </w:rPr>
        <w:tab/>
      </w:r>
      <w:bookmarkStart w:id="5" w:name="_GoBack"/>
      <w:bookmarkEnd w:id="5"/>
      <w:r w:rsidRPr="0014632E">
        <w:rPr>
          <w:rFonts w:ascii="Georgia" w:hAnsi="Georgia"/>
          <w:bCs/>
          <w:spacing w:val="-1"/>
          <w:sz w:val="28"/>
          <w:szCs w:val="28"/>
          <w:shd w:val="clear" w:color="auto" w:fill="FFFFFF"/>
        </w:rPr>
        <w:t>In general, these algorithms are fast to train, but quite slow to create predictions once they are trained. A more accurate prediction requires more trees, which results in a slower model. In most real-world applications the random forest algorithm is fast enough, but there can certainly be situations where run-time performance is important and other approaches would be preferred.</w:t>
      </w:r>
    </w:p>
    <w:p w14:paraId="2C4B6C84" w14:textId="0BF7836E" w:rsidR="0014632E" w:rsidRDefault="0014632E" w:rsidP="0014632E">
      <w:pPr>
        <w:spacing w:line="360" w:lineRule="auto"/>
        <w:rPr>
          <w:rFonts w:ascii="Georgia" w:hAnsi="Georgia"/>
          <w:bCs/>
          <w:spacing w:val="-1"/>
          <w:sz w:val="28"/>
          <w:szCs w:val="28"/>
          <w:shd w:val="clear" w:color="auto" w:fill="FFFFFF"/>
        </w:rPr>
      </w:pPr>
      <w:r w:rsidRPr="0014632E">
        <w:rPr>
          <w:rFonts w:ascii="Georgia" w:hAnsi="Georgia"/>
          <w:bCs/>
          <w:spacing w:val="-1"/>
          <w:sz w:val="28"/>
          <w:szCs w:val="28"/>
          <w:shd w:val="clear" w:color="auto" w:fill="FFFFFF"/>
        </w:rPr>
        <w:t xml:space="preserve">And </w:t>
      </w:r>
      <w:r w:rsidR="00AB5520" w:rsidRPr="0014632E">
        <w:rPr>
          <w:rFonts w:ascii="Georgia" w:hAnsi="Georgia"/>
          <w:bCs/>
          <w:spacing w:val="-1"/>
          <w:sz w:val="28"/>
          <w:szCs w:val="28"/>
          <w:shd w:val="clear" w:color="auto" w:fill="FFFFFF"/>
        </w:rPr>
        <w:t>of course,</w:t>
      </w:r>
      <w:r w:rsidRPr="0014632E">
        <w:rPr>
          <w:rFonts w:ascii="Georgia" w:hAnsi="Georgia"/>
          <w:bCs/>
          <w:spacing w:val="-1"/>
          <w:sz w:val="28"/>
          <w:szCs w:val="28"/>
          <w:shd w:val="clear" w:color="auto" w:fill="FFFFFF"/>
        </w:rPr>
        <w:t xml:space="preserve"> Random Forest is a predictive modeling tool and not a descriptive tool. </w:t>
      </w:r>
    </w:p>
    <w:p w14:paraId="7C2E1905" w14:textId="58C07FC5" w:rsidR="005F3DB7" w:rsidRDefault="005F3DB7" w:rsidP="005F3DB7">
      <w:pPr>
        <w:pStyle w:val="Title"/>
        <w:rPr>
          <w:shd w:val="clear" w:color="auto" w:fill="FFFFFF"/>
        </w:rPr>
      </w:pPr>
      <w:r>
        <w:rPr>
          <w:shd w:val="clear" w:color="auto" w:fill="FFFFFF"/>
        </w:rPr>
        <w:t>CODE</w:t>
      </w:r>
    </w:p>
    <w:p w14:paraId="6BF28F5E" w14:textId="12C609C1" w:rsidR="005F3DB7" w:rsidRDefault="005F3DB7" w:rsidP="005F3DB7">
      <w:pPr>
        <w:rPr>
          <w:shd w:val="clear" w:color="auto" w:fill="FFFFFF"/>
        </w:rPr>
      </w:pPr>
    </w:p>
    <w:p w14:paraId="466068AE" w14:textId="77777777" w:rsidR="005F3DB7" w:rsidRPr="005F3DB7" w:rsidRDefault="005F3DB7" w:rsidP="005F3DB7">
      <w:pPr>
        <w:rPr>
          <w:shd w:val="clear" w:color="auto" w:fill="FFFFFF"/>
        </w:rPr>
      </w:pPr>
      <w:r w:rsidRPr="005F3DB7">
        <w:rPr>
          <w:shd w:val="clear" w:color="auto" w:fill="FFFFFF"/>
        </w:rPr>
        <w:t>#Linear Algebra</w:t>
      </w:r>
    </w:p>
    <w:p w14:paraId="7B9CA516" w14:textId="77777777" w:rsidR="005F3DB7" w:rsidRPr="005F3DB7" w:rsidRDefault="005F3DB7" w:rsidP="005F3DB7">
      <w:pPr>
        <w:rPr>
          <w:shd w:val="clear" w:color="auto" w:fill="FFFFFF"/>
        </w:rPr>
      </w:pPr>
      <w:r w:rsidRPr="005F3DB7">
        <w:rPr>
          <w:shd w:val="clear" w:color="auto" w:fill="FFFFFF"/>
        </w:rPr>
        <w:lastRenderedPageBreak/>
        <w:t>import numpy as np</w:t>
      </w:r>
    </w:p>
    <w:p w14:paraId="437640F1" w14:textId="77777777" w:rsidR="005F3DB7" w:rsidRPr="005F3DB7" w:rsidRDefault="005F3DB7" w:rsidP="005F3DB7">
      <w:pPr>
        <w:rPr>
          <w:shd w:val="clear" w:color="auto" w:fill="FFFFFF"/>
        </w:rPr>
      </w:pPr>
    </w:p>
    <w:p w14:paraId="2AA63272" w14:textId="77777777" w:rsidR="005F3DB7" w:rsidRPr="005F3DB7" w:rsidRDefault="005F3DB7" w:rsidP="005F3DB7">
      <w:pPr>
        <w:rPr>
          <w:shd w:val="clear" w:color="auto" w:fill="FFFFFF"/>
        </w:rPr>
      </w:pPr>
      <w:r w:rsidRPr="005F3DB7">
        <w:rPr>
          <w:shd w:val="clear" w:color="auto" w:fill="FFFFFF"/>
        </w:rPr>
        <w:t>#data processing</w:t>
      </w:r>
    </w:p>
    <w:p w14:paraId="44EA1189" w14:textId="77777777" w:rsidR="005F3DB7" w:rsidRPr="005F3DB7" w:rsidRDefault="005F3DB7" w:rsidP="005F3DB7">
      <w:pPr>
        <w:rPr>
          <w:shd w:val="clear" w:color="auto" w:fill="FFFFFF"/>
        </w:rPr>
      </w:pPr>
      <w:r w:rsidRPr="005F3DB7">
        <w:rPr>
          <w:shd w:val="clear" w:color="auto" w:fill="FFFFFF"/>
        </w:rPr>
        <w:t>import pandas as pd</w:t>
      </w:r>
    </w:p>
    <w:p w14:paraId="62AF919B" w14:textId="77777777" w:rsidR="005F3DB7" w:rsidRPr="005F3DB7" w:rsidRDefault="005F3DB7" w:rsidP="005F3DB7">
      <w:pPr>
        <w:rPr>
          <w:shd w:val="clear" w:color="auto" w:fill="FFFFFF"/>
        </w:rPr>
      </w:pPr>
    </w:p>
    <w:p w14:paraId="0471C32D" w14:textId="77777777" w:rsidR="005F3DB7" w:rsidRPr="005F3DB7" w:rsidRDefault="005F3DB7" w:rsidP="005F3DB7">
      <w:pPr>
        <w:rPr>
          <w:shd w:val="clear" w:color="auto" w:fill="FFFFFF"/>
        </w:rPr>
      </w:pPr>
      <w:r w:rsidRPr="005F3DB7">
        <w:rPr>
          <w:shd w:val="clear" w:color="auto" w:fill="FFFFFF"/>
        </w:rPr>
        <w:t>#Algorithms</w:t>
      </w:r>
    </w:p>
    <w:p w14:paraId="1B593CFD" w14:textId="77777777" w:rsidR="005F3DB7" w:rsidRPr="005F3DB7" w:rsidRDefault="005F3DB7" w:rsidP="005F3DB7">
      <w:pPr>
        <w:rPr>
          <w:shd w:val="clear" w:color="auto" w:fill="FFFFFF"/>
        </w:rPr>
      </w:pPr>
      <w:r w:rsidRPr="005F3DB7">
        <w:rPr>
          <w:shd w:val="clear" w:color="auto" w:fill="FFFFFF"/>
        </w:rPr>
        <w:t>from sklearn.ensemble import RandomForestClassifier</w:t>
      </w:r>
    </w:p>
    <w:p w14:paraId="1EAA26D2" w14:textId="77777777" w:rsidR="005F3DB7" w:rsidRPr="005F3DB7" w:rsidRDefault="005F3DB7" w:rsidP="005F3DB7">
      <w:pPr>
        <w:rPr>
          <w:shd w:val="clear" w:color="auto" w:fill="FFFFFF"/>
        </w:rPr>
      </w:pPr>
      <w:r w:rsidRPr="005F3DB7">
        <w:rPr>
          <w:shd w:val="clear" w:color="auto" w:fill="FFFFFF"/>
        </w:rPr>
        <w:t>from sklearn.model_selection import train_test_split</w:t>
      </w:r>
    </w:p>
    <w:p w14:paraId="009FFFB0" w14:textId="77777777" w:rsidR="005F3DB7" w:rsidRPr="005F3DB7" w:rsidRDefault="005F3DB7" w:rsidP="005F3DB7">
      <w:pPr>
        <w:rPr>
          <w:shd w:val="clear" w:color="auto" w:fill="FFFFFF"/>
        </w:rPr>
      </w:pPr>
      <w:r w:rsidRPr="005F3DB7">
        <w:rPr>
          <w:shd w:val="clear" w:color="auto" w:fill="FFFFFF"/>
        </w:rPr>
        <w:t>from sklearn.preprocessing import StandardScaler</w:t>
      </w:r>
    </w:p>
    <w:p w14:paraId="1520BBA9" w14:textId="77777777" w:rsidR="005F3DB7" w:rsidRPr="005F3DB7" w:rsidRDefault="005F3DB7" w:rsidP="005F3DB7">
      <w:pPr>
        <w:rPr>
          <w:shd w:val="clear" w:color="auto" w:fill="FFFFFF"/>
        </w:rPr>
      </w:pPr>
      <w:r w:rsidRPr="005F3DB7">
        <w:rPr>
          <w:shd w:val="clear" w:color="auto" w:fill="FFFFFF"/>
        </w:rPr>
        <w:t>df= pd.read_csv("C:/Users/sharm/OneDrive/Desktop/Machine Learning pro/prodata.data", names =  ["erythema", "scaling", "definite borders", "itching", "koebner phenomenon", "polygonal papules", "follicular papules", "oral mucosal involvement", "knee and elbow involvement", "scalp involvement", "family history", "melanin incontinence", "eosinophils in the infiltrate", "PNL infiltrate", "fibrosis of the papillary dermis", "exocytosis", "acanthosis", "hyperkeratosis", "parakeratosis", "clubbing of the rete ridges", "thinning of the suprapapillary epidermis", "spongiform pustule", "Age", "class"])</w:t>
      </w:r>
    </w:p>
    <w:p w14:paraId="23CC0921" w14:textId="77777777" w:rsidR="005F3DB7" w:rsidRPr="005F3DB7" w:rsidRDefault="005F3DB7" w:rsidP="005F3DB7">
      <w:pPr>
        <w:rPr>
          <w:shd w:val="clear" w:color="auto" w:fill="FFFFFF"/>
        </w:rPr>
      </w:pPr>
    </w:p>
    <w:p w14:paraId="658707F2" w14:textId="77777777" w:rsidR="005F3DB7" w:rsidRPr="005F3DB7" w:rsidRDefault="005F3DB7" w:rsidP="005F3DB7">
      <w:pPr>
        <w:rPr>
          <w:shd w:val="clear" w:color="auto" w:fill="FFFFFF"/>
        </w:rPr>
      </w:pPr>
      <w:r w:rsidRPr="005F3DB7">
        <w:rPr>
          <w:shd w:val="clear" w:color="auto" w:fill="FFFFFF"/>
        </w:rPr>
        <w:t>print(df.info())</w:t>
      </w:r>
    </w:p>
    <w:p w14:paraId="0848C604" w14:textId="77777777" w:rsidR="005F3DB7" w:rsidRPr="005F3DB7" w:rsidRDefault="005F3DB7" w:rsidP="005F3DB7">
      <w:pPr>
        <w:rPr>
          <w:shd w:val="clear" w:color="auto" w:fill="FFFFFF"/>
        </w:rPr>
      </w:pPr>
    </w:p>
    <w:p w14:paraId="6AE1433E" w14:textId="77777777" w:rsidR="005F3DB7" w:rsidRPr="005F3DB7" w:rsidRDefault="005F3DB7" w:rsidP="005F3DB7">
      <w:pPr>
        <w:rPr>
          <w:shd w:val="clear" w:color="auto" w:fill="FFFFFF"/>
        </w:rPr>
      </w:pPr>
      <w:r w:rsidRPr="005F3DB7">
        <w:rPr>
          <w:shd w:val="clear" w:color="auto" w:fill="FFFFFF"/>
        </w:rPr>
        <w:t>print(df.describe())</w:t>
      </w:r>
    </w:p>
    <w:p w14:paraId="5EDD9FC7" w14:textId="77777777" w:rsidR="005F3DB7" w:rsidRPr="005F3DB7" w:rsidRDefault="005F3DB7" w:rsidP="005F3DB7">
      <w:pPr>
        <w:rPr>
          <w:shd w:val="clear" w:color="auto" w:fill="FFFFFF"/>
        </w:rPr>
      </w:pPr>
    </w:p>
    <w:p w14:paraId="774771AD" w14:textId="77777777" w:rsidR="005F3DB7" w:rsidRPr="005F3DB7" w:rsidRDefault="005F3DB7" w:rsidP="005F3DB7">
      <w:pPr>
        <w:rPr>
          <w:shd w:val="clear" w:color="auto" w:fill="FFFFFF"/>
        </w:rPr>
      </w:pPr>
      <w:r w:rsidRPr="005F3DB7">
        <w:rPr>
          <w:shd w:val="clear" w:color="auto" w:fill="FFFFFF"/>
        </w:rPr>
        <w:t>print(df.head(15))</w:t>
      </w:r>
    </w:p>
    <w:p w14:paraId="0AE0F8A1" w14:textId="77777777" w:rsidR="005F3DB7" w:rsidRPr="005F3DB7" w:rsidRDefault="005F3DB7" w:rsidP="005F3DB7">
      <w:pPr>
        <w:rPr>
          <w:shd w:val="clear" w:color="auto" w:fill="FFFFFF"/>
        </w:rPr>
      </w:pPr>
    </w:p>
    <w:p w14:paraId="73AEF8D9" w14:textId="77777777" w:rsidR="005F3DB7" w:rsidRPr="005F3DB7" w:rsidRDefault="005F3DB7" w:rsidP="005F3DB7">
      <w:pPr>
        <w:rPr>
          <w:shd w:val="clear" w:color="auto" w:fill="FFFFFF"/>
        </w:rPr>
      </w:pPr>
      <w:r w:rsidRPr="005F3DB7">
        <w:rPr>
          <w:shd w:val="clear" w:color="auto" w:fill="FFFFFF"/>
        </w:rPr>
        <w:t>#Dealing with the missing values</w:t>
      </w:r>
    </w:p>
    <w:p w14:paraId="1A8D9E29" w14:textId="77777777" w:rsidR="005F3DB7" w:rsidRPr="005F3DB7" w:rsidRDefault="005F3DB7" w:rsidP="005F3DB7">
      <w:pPr>
        <w:rPr>
          <w:shd w:val="clear" w:color="auto" w:fill="FFFFFF"/>
        </w:rPr>
      </w:pPr>
      <w:r w:rsidRPr="005F3DB7">
        <w:rPr>
          <w:shd w:val="clear" w:color="auto" w:fill="FFFFFF"/>
        </w:rPr>
        <w:t>print("Missing values")</w:t>
      </w:r>
    </w:p>
    <w:p w14:paraId="45F95227" w14:textId="77777777" w:rsidR="005F3DB7" w:rsidRPr="005F3DB7" w:rsidRDefault="005F3DB7" w:rsidP="005F3DB7">
      <w:pPr>
        <w:rPr>
          <w:shd w:val="clear" w:color="auto" w:fill="FFFFFF"/>
        </w:rPr>
      </w:pPr>
      <w:r w:rsidRPr="005F3DB7">
        <w:rPr>
          <w:shd w:val="clear" w:color="auto" w:fill="FFFFFF"/>
        </w:rPr>
        <w:t>print((df["Age"] == "?").sum())</w:t>
      </w:r>
    </w:p>
    <w:p w14:paraId="08D1720C" w14:textId="77777777" w:rsidR="005F3DB7" w:rsidRPr="005F3DB7" w:rsidRDefault="005F3DB7" w:rsidP="005F3DB7">
      <w:pPr>
        <w:rPr>
          <w:shd w:val="clear" w:color="auto" w:fill="FFFFFF"/>
        </w:rPr>
      </w:pPr>
      <w:r w:rsidRPr="005F3DB7">
        <w:rPr>
          <w:shd w:val="clear" w:color="auto" w:fill="FFFFFF"/>
        </w:rPr>
        <w:t xml:space="preserve">        </w:t>
      </w:r>
    </w:p>
    <w:p w14:paraId="6610DB99" w14:textId="77777777" w:rsidR="005F3DB7" w:rsidRPr="005F3DB7" w:rsidRDefault="005F3DB7" w:rsidP="005F3DB7">
      <w:pPr>
        <w:rPr>
          <w:shd w:val="clear" w:color="auto" w:fill="FFFFFF"/>
        </w:rPr>
      </w:pPr>
      <w:r w:rsidRPr="005F3DB7">
        <w:rPr>
          <w:shd w:val="clear" w:color="auto" w:fill="FFFFFF"/>
        </w:rPr>
        <w:t>df[["Age"]] = df[["Age"]].replace("?", np.NaN)</w:t>
      </w:r>
    </w:p>
    <w:p w14:paraId="2FC560FD" w14:textId="77777777" w:rsidR="005F3DB7" w:rsidRPr="005F3DB7" w:rsidRDefault="005F3DB7" w:rsidP="005F3DB7">
      <w:pPr>
        <w:rPr>
          <w:shd w:val="clear" w:color="auto" w:fill="FFFFFF"/>
        </w:rPr>
      </w:pPr>
      <w:r w:rsidRPr="005F3DB7">
        <w:rPr>
          <w:shd w:val="clear" w:color="auto" w:fill="FFFFFF"/>
        </w:rPr>
        <w:t># drop rows with missing values</w:t>
      </w:r>
    </w:p>
    <w:p w14:paraId="42268CAC" w14:textId="77777777" w:rsidR="005F3DB7" w:rsidRPr="005F3DB7" w:rsidRDefault="005F3DB7" w:rsidP="005F3DB7">
      <w:pPr>
        <w:rPr>
          <w:shd w:val="clear" w:color="auto" w:fill="FFFFFF"/>
        </w:rPr>
      </w:pPr>
      <w:r w:rsidRPr="005F3DB7">
        <w:rPr>
          <w:shd w:val="clear" w:color="auto" w:fill="FFFFFF"/>
        </w:rPr>
        <w:lastRenderedPageBreak/>
        <w:t>df.dropna(inplace=True)</w:t>
      </w:r>
    </w:p>
    <w:p w14:paraId="5BEF7641" w14:textId="77777777" w:rsidR="005F3DB7" w:rsidRPr="005F3DB7" w:rsidRDefault="005F3DB7" w:rsidP="005F3DB7">
      <w:pPr>
        <w:rPr>
          <w:shd w:val="clear" w:color="auto" w:fill="FFFFFF"/>
        </w:rPr>
      </w:pPr>
      <w:r w:rsidRPr="005F3DB7">
        <w:rPr>
          <w:shd w:val="clear" w:color="auto" w:fill="FFFFFF"/>
        </w:rPr>
        <w:t># summarize the number of rows and columns in the dataset</w:t>
      </w:r>
    </w:p>
    <w:p w14:paraId="0C98784E" w14:textId="77777777" w:rsidR="005F3DB7" w:rsidRPr="005F3DB7" w:rsidRDefault="005F3DB7" w:rsidP="005F3DB7">
      <w:pPr>
        <w:rPr>
          <w:shd w:val="clear" w:color="auto" w:fill="FFFFFF"/>
        </w:rPr>
      </w:pPr>
      <w:r w:rsidRPr="005F3DB7">
        <w:rPr>
          <w:shd w:val="clear" w:color="auto" w:fill="FFFFFF"/>
        </w:rPr>
        <w:t>print(df.shape)</w:t>
      </w:r>
    </w:p>
    <w:p w14:paraId="504BEFE6" w14:textId="77777777" w:rsidR="005F3DB7" w:rsidRPr="005F3DB7" w:rsidRDefault="005F3DB7" w:rsidP="005F3DB7">
      <w:pPr>
        <w:rPr>
          <w:shd w:val="clear" w:color="auto" w:fill="FFFFFF"/>
        </w:rPr>
      </w:pPr>
    </w:p>
    <w:p w14:paraId="0C3F20CD" w14:textId="77777777" w:rsidR="005F3DB7" w:rsidRPr="005F3DB7" w:rsidRDefault="005F3DB7" w:rsidP="005F3DB7">
      <w:pPr>
        <w:rPr>
          <w:shd w:val="clear" w:color="auto" w:fill="FFFFFF"/>
        </w:rPr>
      </w:pPr>
      <w:r w:rsidRPr="005F3DB7">
        <w:rPr>
          <w:shd w:val="clear" w:color="auto" w:fill="FFFFFF"/>
        </w:rPr>
        <w:t>print("Missing values")</w:t>
      </w:r>
    </w:p>
    <w:p w14:paraId="6CDA0E92" w14:textId="77777777" w:rsidR="005F3DB7" w:rsidRPr="005F3DB7" w:rsidRDefault="005F3DB7" w:rsidP="005F3DB7">
      <w:pPr>
        <w:rPr>
          <w:shd w:val="clear" w:color="auto" w:fill="FFFFFF"/>
        </w:rPr>
      </w:pPr>
      <w:r w:rsidRPr="005F3DB7">
        <w:rPr>
          <w:shd w:val="clear" w:color="auto" w:fill="FFFFFF"/>
        </w:rPr>
        <w:t>print((df["Age"] == "?").sum())</w:t>
      </w:r>
    </w:p>
    <w:p w14:paraId="046DD66D" w14:textId="77777777" w:rsidR="005F3DB7" w:rsidRPr="005F3DB7" w:rsidRDefault="005F3DB7" w:rsidP="005F3DB7">
      <w:pPr>
        <w:rPr>
          <w:shd w:val="clear" w:color="auto" w:fill="FFFFFF"/>
        </w:rPr>
      </w:pPr>
    </w:p>
    <w:p w14:paraId="04C7CFEB" w14:textId="77777777" w:rsidR="005F3DB7" w:rsidRPr="005F3DB7" w:rsidRDefault="005F3DB7" w:rsidP="005F3DB7">
      <w:pPr>
        <w:rPr>
          <w:shd w:val="clear" w:color="auto" w:fill="FFFFFF"/>
        </w:rPr>
      </w:pPr>
      <w:r w:rsidRPr="005F3DB7">
        <w:rPr>
          <w:shd w:val="clear" w:color="auto" w:fill="FFFFFF"/>
        </w:rPr>
        <w:t>#Preparing data for Training</w:t>
      </w:r>
    </w:p>
    <w:p w14:paraId="00802651" w14:textId="77777777" w:rsidR="005F3DB7" w:rsidRPr="005F3DB7" w:rsidRDefault="005F3DB7" w:rsidP="005F3DB7">
      <w:pPr>
        <w:rPr>
          <w:shd w:val="clear" w:color="auto" w:fill="FFFFFF"/>
        </w:rPr>
      </w:pPr>
    </w:p>
    <w:p w14:paraId="4F4AB0E4" w14:textId="77777777" w:rsidR="005F3DB7" w:rsidRPr="005F3DB7" w:rsidRDefault="005F3DB7" w:rsidP="005F3DB7">
      <w:pPr>
        <w:rPr>
          <w:shd w:val="clear" w:color="auto" w:fill="FFFFFF"/>
        </w:rPr>
      </w:pPr>
      <w:r w:rsidRPr="005F3DB7">
        <w:rPr>
          <w:shd w:val="clear" w:color="auto" w:fill="FFFFFF"/>
        </w:rPr>
        <w:t>data = df.iloc[:, 0:-1].values</w:t>
      </w:r>
    </w:p>
    <w:p w14:paraId="7F70EEE5" w14:textId="77777777" w:rsidR="005F3DB7" w:rsidRPr="005F3DB7" w:rsidRDefault="005F3DB7" w:rsidP="005F3DB7">
      <w:pPr>
        <w:rPr>
          <w:shd w:val="clear" w:color="auto" w:fill="FFFFFF"/>
        </w:rPr>
      </w:pPr>
      <w:r w:rsidRPr="005F3DB7">
        <w:rPr>
          <w:shd w:val="clear" w:color="auto" w:fill="FFFFFF"/>
        </w:rPr>
        <w:t>target = df.iloc[:, -1].values</w:t>
      </w:r>
    </w:p>
    <w:p w14:paraId="2A89CB37" w14:textId="77777777" w:rsidR="005F3DB7" w:rsidRPr="005F3DB7" w:rsidRDefault="005F3DB7" w:rsidP="005F3DB7">
      <w:pPr>
        <w:rPr>
          <w:shd w:val="clear" w:color="auto" w:fill="FFFFFF"/>
        </w:rPr>
      </w:pPr>
    </w:p>
    <w:p w14:paraId="0345D8EC" w14:textId="77777777" w:rsidR="005F3DB7" w:rsidRPr="005F3DB7" w:rsidRDefault="005F3DB7" w:rsidP="005F3DB7">
      <w:pPr>
        <w:rPr>
          <w:shd w:val="clear" w:color="auto" w:fill="FFFFFF"/>
        </w:rPr>
      </w:pPr>
      <w:r w:rsidRPr="005F3DB7">
        <w:rPr>
          <w:shd w:val="clear" w:color="auto" w:fill="FFFFFF"/>
        </w:rPr>
        <w:t>#Spliting the data in test and train data</w:t>
      </w:r>
    </w:p>
    <w:p w14:paraId="299F8457" w14:textId="77777777" w:rsidR="005F3DB7" w:rsidRPr="005F3DB7" w:rsidRDefault="005F3DB7" w:rsidP="005F3DB7">
      <w:pPr>
        <w:rPr>
          <w:shd w:val="clear" w:color="auto" w:fill="FFFFFF"/>
        </w:rPr>
      </w:pPr>
    </w:p>
    <w:p w14:paraId="67A4D6B2" w14:textId="77777777" w:rsidR="005F3DB7" w:rsidRPr="005F3DB7" w:rsidRDefault="005F3DB7" w:rsidP="005F3DB7">
      <w:pPr>
        <w:rPr>
          <w:shd w:val="clear" w:color="auto" w:fill="FFFFFF"/>
        </w:rPr>
      </w:pPr>
      <w:r w:rsidRPr="005F3DB7">
        <w:rPr>
          <w:shd w:val="clear" w:color="auto" w:fill="FFFFFF"/>
        </w:rPr>
        <w:t>data_train,data_test,target_train,target_test = train_test_split(data,target,test_size = 0.3, random_state = 0)</w:t>
      </w:r>
    </w:p>
    <w:p w14:paraId="39CD5A62" w14:textId="77777777" w:rsidR="005F3DB7" w:rsidRPr="005F3DB7" w:rsidRDefault="005F3DB7" w:rsidP="005F3DB7">
      <w:pPr>
        <w:rPr>
          <w:shd w:val="clear" w:color="auto" w:fill="FFFFFF"/>
        </w:rPr>
      </w:pPr>
    </w:p>
    <w:p w14:paraId="161134C6" w14:textId="77777777" w:rsidR="005F3DB7" w:rsidRPr="005F3DB7" w:rsidRDefault="005F3DB7" w:rsidP="005F3DB7">
      <w:pPr>
        <w:rPr>
          <w:shd w:val="clear" w:color="auto" w:fill="FFFFFF"/>
        </w:rPr>
      </w:pPr>
      <w:r w:rsidRPr="005F3DB7">
        <w:rPr>
          <w:shd w:val="clear" w:color="auto" w:fill="FFFFFF"/>
        </w:rPr>
        <w:t>#feature Scaling</w:t>
      </w:r>
    </w:p>
    <w:p w14:paraId="2D225B3C" w14:textId="77777777" w:rsidR="005F3DB7" w:rsidRPr="005F3DB7" w:rsidRDefault="005F3DB7" w:rsidP="005F3DB7">
      <w:pPr>
        <w:rPr>
          <w:shd w:val="clear" w:color="auto" w:fill="FFFFFF"/>
        </w:rPr>
      </w:pPr>
      <w:r w:rsidRPr="005F3DB7">
        <w:rPr>
          <w:shd w:val="clear" w:color="auto" w:fill="FFFFFF"/>
        </w:rPr>
        <w:t>sc = StandardScaler()</w:t>
      </w:r>
    </w:p>
    <w:p w14:paraId="1A12D555" w14:textId="77777777" w:rsidR="005F3DB7" w:rsidRPr="005F3DB7" w:rsidRDefault="005F3DB7" w:rsidP="005F3DB7">
      <w:pPr>
        <w:rPr>
          <w:shd w:val="clear" w:color="auto" w:fill="FFFFFF"/>
        </w:rPr>
      </w:pPr>
      <w:r w:rsidRPr="005F3DB7">
        <w:rPr>
          <w:shd w:val="clear" w:color="auto" w:fill="FFFFFF"/>
        </w:rPr>
        <w:t>data_train = sc.fit_transform(data_train)</w:t>
      </w:r>
    </w:p>
    <w:p w14:paraId="5F8ECAC2" w14:textId="77777777" w:rsidR="005F3DB7" w:rsidRPr="005F3DB7" w:rsidRDefault="005F3DB7" w:rsidP="005F3DB7">
      <w:pPr>
        <w:rPr>
          <w:shd w:val="clear" w:color="auto" w:fill="FFFFFF"/>
        </w:rPr>
      </w:pPr>
      <w:r w:rsidRPr="005F3DB7">
        <w:rPr>
          <w:shd w:val="clear" w:color="auto" w:fill="FFFFFF"/>
        </w:rPr>
        <w:t>data_test  = sc.fit_transform(data_test)</w:t>
      </w:r>
    </w:p>
    <w:p w14:paraId="04056D1D" w14:textId="77777777" w:rsidR="005F3DB7" w:rsidRPr="005F3DB7" w:rsidRDefault="005F3DB7" w:rsidP="005F3DB7">
      <w:pPr>
        <w:rPr>
          <w:shd w:val="clear" w:color="auto" w:fill="FFFFFF"/>
        </w:rPr>
      </w:pPr>
    </w:p>
    <w:p w14:paraId="5F37B5F1" w14:textId="77777777" w:rsidR="005F3DB7" w:rsidRPr="005F3DB7" w:rsidRDefault="005F3DB7" w:rsidP="005F3DB7">
      <w:pPr>
        <w:rPr>
          <w:shd w:val="clear" w:color="auto" w:fill="FFFFFF"/>
        </w:rPr>
      </w:pPr>
      <w:r w:rsidRPr="005F3DB7">
        <w:rPr>
          <w:shd w:val="clear" w:color="auto" w:fill="FFFFFF"/>
        </w:rPr>
        <w:t>#Training the model</w:t>
      </w:r>
    </w:p>
    <w:p w14:paraId="774BD888" w14:textId="77777777" w:rsidR="005F3DB7" w:rsidRPr="005F3DB7" w:rsidRDefault="005F3DB7" w:rsidP="005F3DB7">
      <w:pPr>
        <w:rPr>
          <w:shd w:val="clear" w:color="auto" w:fill="FFFFFF"/>
        </w:rPr>
      </w:pPr>
      <w:r w:rsidRPr="005F3DB7">
        <w:rPr>
          <w:shd w:val="clear" w:color="auto" w:fill="FFFFFF"/>
        </w:rPr>
        <w:t>random_forest = RandomForestClassifier(n_estimators = 3)</w:t>
      </w:r>
    </w:p>
    <w:p w14:paraId="33BECE85" w14:textId="77777777" w:rsidR="005F3DB7" w:rsidRPr="005F3DB7" w:rsidRDefault="005F3DB7" w:rsidP="005F3DB7">
      <w:pPr>
        <w:rPr>
          <w:shd w:val="clear" w:color="auto" w:fill="FFFFFF"/>
        </w:rPr>
      </w:pPr>
      <w:r w:rsidRPr="005F3DB7">
        <w:rPr>
          <w:shd w:val="clear" w:color="auto" w:fill="FFFFFF"/>
        </w:rPr>
        <w:t>random_forest.fit(data_train, target_train)</w:t>
      </w:r>
    </w:p>
    <w:p w14:paraId="3A059A8F" w14:textId="77777777" w:rsidR="005F3DB7" w:rsidRPr="005F3DB7" w:rsidRDefault="005F3DB7" w:rsidP="005F3DB7">
      <w:pPr>
        <w:rPr>
          <w:shd w:val="clear" w:color="auto" w:fill="FFFFFF"/>
        </w:rPr>
      </w:pPr>
    </w:p>
    <w:p w14:paraId="04073C6A" w14:textId="77777777" w:rsidR="005F3DB7" w:rsidRPr="005F3DB7" w:rsidRDefault="005F3DB7" w:rsidP="005F3DB7">
      <w:pPr>
        <w:rPr>
          <w:shd w:val="clear" w:color="auto" w:fill="FFFFFF"/>
        </w:rPr>
      </w:pPr>
      <w:r w:rsidRPr="005F3DB7">
        <w:rPr>
          <w:shd w:val="clear" w:color="auto" w:fill="FFFFFF"/>
        </w:rPr>
        <w:t>prediction_forest = random_forest.predict(data_test)</w:t>
      </w:r>
    </w:p>
    <w:p w14:paraId="24A56788" w14:textId="77777777" w:rsidR="005F3DB7" w:rsidRPr="005F3DB7" w:rsidRDefault="005F3DB7" w:rsidP="005F3DB7">
      <w:pPr>
        <w:rPr>
          <w:shd w:val="clear" w:color="auto" w:fill="FFFFFF"/>
        </w:rPr>
      </w:pPr>
    </w:p>
    <w:p w14:paraId="788188A5" w14:textId="77777777" w:rsidR="005F3DB7" w:rsidRPr="005F3DB7" w:rsidRDefault="005F3DB7" w:rsidP="005F3DB7">
      <w:pPr>
        <w:rPr>
          <w:shd w:val="clear" w:color="auto" w:fill="FFFFFF"/>
        </w:rPr>
      </w:pPr>
    </w:p>
    <w:p w14:paraId="1C6423A5" w14:textId="77777777" w:rsidR="005F3DB7" w:rsidRPr="005F3DB7" w:rsidRDefault="005F3DB7" w:rsidP="005F3DB7">
      <w:pPr>
        <w:rPr>
          <w:shd w:val="clear" w:color="auto" w:fill="FFFFFF"/>
        </w:rPr>
      </w:pPr>
    </w:p>
    <w:p w14:paraId="48B8349A" w14:textId="77777777" w:rsidR="005F3DB7" w:rsidRPr="005F3DB7" w:rsidRDefault="005F3DB7" w:rsidP="005F3DB7">
      <w:pPr>
        <w:rPr>
          <w:shd w:val="clear" w:color="auto" w:fill="FFFFFF"/>
        </w:rPr>
      </w:pPr>
      <w:r w:rsidRPr="005F3DB7">
        <w:rPr>
          <w:shd w:val="clear" w:color="auto" w:fill="FFFFFF"/>
        </w:rPr>
        <w:t>accuracy = round( random_forest.score(data_train, target_train)*100 , 2)</w:t>
      </w:r>
    </w:p>
    <w:p w14:paraId="5DC6D29B" w14:textId="77777777" w:rsidR="005F3DB7" w:rsidRPr="005F3DB7" w:rsidRDefault="005F3DB7" w:rsidP="005F3DB7">
      <w:pPr>
        <w:rPr>
          <w:shd w:val="clear" w:color="auto" w:fill="FFFFFF"/>
        </w:rPr>
      </w:pPr>
      <w:r w:rsidRPr="005F3DB7">
        <w:rPr>
          <w:shd w:val="clear" w:color="auto" w:fill="FFFFFF"/>
        </w:rPr>
        <w:t>print("Accuracy of Random forest with 3 estimators")</w:t>
      </w:r>
    </w:p>
    <w:p w14:paraId="2F8A7C45" w14:textId="77777777" w:rsidR="005F3DB7" w:rsidRPr="005F3DB7" w:rsidRDefault="005F3DB7" w:rsidP="005F3DB7">
      <w:pPr>
        <w:rPr>
          <w:shd w:val="clear" w:color="auto" w:fill="FFFFFF"/>
        </w:rPr>
      </w:pPr>
      <w:r w:rsidRPr="005F3DB7">
        <w:rPr>
          <w:shd w:val="clear" w:color="auto" w:fill="FFFFFF"/>
        </w:rPr>
        <w:t>print(round(accuracy, 2), "%")</w:t>
      </w:r>
    </w:p>
    <w:p w14:paraId="6ECE357C" w14:textId="77777777" w:rsidR="005F3DB7" w:rsidRPr="005F3DB7" w:rsidRDefault="005F3DB7" w:rsidP="005F3DB7">
      <w:pPr>
        <w:rPr>
          <w:shd w:val="clear" w:color="auto" w:fill="FFFFFF"/>
        </w:rPr>
      </w:pPr>
    </w:p>
    <w:p w14:paraId="77E6CEC1" w14:textId="77777777" w:rsidR="005F3DB7" w:rsidRPr="005F3DB7" w:rsidRDefault="005F3DB7" w:rsidP="005F3DB7">
      <w:pPr>
        <w:rPr>
          <w:shd w:val="clear" w:color="auto" w:fill="FFFFFF"/>
        </w:rPr>
      </w:pPr>
      <w:r w:rsidRPr="005F3DB7">
        <w:rPr>
          <w:shd w:val="clear" w:color="auto" w:fill="FFFFFF"/>
        </w:rPr>
        <w:t>#</w:t>
      </w:r>
    </w:p>
    <w:p w14:paraId="6C96B3ED" w14:textId="77777777" w:rsidR="005F3DB7" w:rsidRPr="005F3DB7" w:rsidRDefault="005F3DB7" w:rsidP="005F3DB7">
      <w:pPr>
        <w:rPr>
          <w:shd w:val="clear" w:color="auto" w:fill="FFFFFF"/>
        </w:rPr>
      </w:pPr>
      <w:r w:rsidRPr="005F3DB7">
        <w:rPr>
          <w:shd w:val="clear" w:color="auto" w:fill="FFFFFF"/>
        </w:rPr>
        <w:t>max=0</w:t>
      </w:r>
    </w:p>
    <w:p w14:paraId="6C818800" w14:textId="77777777" w:rsidR="005F3DB7" w:rsidRPr="005F3DB7" w:rsidRDefault="005F3DB7" w:rsidP="005F3DB7">
      <w:pPr>
        <w:rPr>
          <w:shd w:val="clear" w:color="auto" w:fill="FFFFFF"/>
        </w:rPr>
      </w:pPr>
      <w:r w:rsidRPr="005F3DB7">
        <w:rPr>
          <w:shd w:val="clear" w:color="auto" w:fill="FFFFFF"/>
        </w:rPr>
        <w:t>for i in range (1,101):</w:t>
      </w:r>
    </w:p>
    <w:p w14:paraId="404B6069" w14:textId="77777777" w:rsidR="005F3DB7" w:rsidRPr="005F3DB7" w:rsidRDefault="005F3DB7" w:rsidP="005F3DB7">
      <w:pPr>
        <w:rPr>
          <w:shd w:val="clear" w:color="auto" w:fill="FFFFFF"/>
        </w:rPr>
      </w:pPr>
      <w:r w:rsidRPr="005F3DB7">
        <w:rPr>
          <w:shd w:val="clear" w:color="auto" w:fill="FFFFFF"/>
        </w:rPr>
        <w:t xml:space="preserve">    random_forest = RandomForestClassifier(n_estimators = i)</w:t>
      </w:r>
    </w:p>
    <w:p w14:paraId="26BE7217" w14:textId="77777777" w:rsidR="005F3DB7" w:rsidRPr="005F3DB7" w:rsidRDefault="005F3DB7" w:rsidP="005F3DB7">
      <w:pPr>
        <w:rPr>
          <w:shd w:val="clear" w:color="auto" w:fill="FFFFFF"/>
        </w:rPr>
      </w:pPr>
      <w:r w:rsidRPr="005F3DB7">
        <w:rPr>
          <w:shd w:val="clear" w:color="auto" w:fill="FFFFFF"/>
        </w:rPr>
        <w:t xml:space="preserve">    random_forest.fit(data_train, target_train)</w:t>
      </w:r>
    </w:p>
    <w:p w14:paraId="732B9CF1" w14:textId="77777777" w:rsidR="005F3DB7" w:rsidRPr="005F3DB7" w:rsidRDefault="005F3DB7" w:rsidP="005F3DB7">
      <w:pPr>
        <w:rPr>
          <w:shd w:val="clear" w:color="auto" w:fill="FFFFFF"/>
        </w:rPr>
      </w:pPr>
      <w:r w:rsidRPr="005F3DB7">
        <w:rPr>
          <w:shd w:val="clear" w:color="auto" w:fill="FFFFFF"/>
        </w:rPr>
        <w:t xml:space="preserve">    prediction_forest = random_forest.predict(data_test)</w:t>
      </w:r>
    </w:p>
    <w:p w14:paraId="6B30B96B" w14:textId="77777777" w:rsidR="005F3DB7" w:rsidRPr="005F3DB7" w:rsidRDefault="005F3DB7" w:rsidP="005F3DB7">
      <w:pPr>
        <w:rPr>
          <w:shd w:val="clear" w:color="auto" w:fill="FFFFFF"/>
        </w:rPr>
      </w:pPr>
      <w:r w:rsidRPr="005F3DB7">
        <w:rPr>
          <w:shd w:val="clear" w:color="auto" w:fill="FFFFFF"/>
        </w:rPr>
        <w:t xml:space="preserve">    accuracy = round( random_forest.score(data_train, target_train)*100 , 2)</w:t>
      </w:r>
    </w:p>
    <w:p w14:paraId="47461F0E" w14:textId="77777777" w:rsidR="005F3DB7" w:rsidRPr="005F3DB7" w:rsidRDefault="005F3DB7" w:rsidP="005F3DB7">
      <w:pPr>
        <w:rPr>
          <w:shd w:val="clear" w:color="auto" w:fill="FFFFFF"/>
        </w:rPr>
      </w:pPr>
      <w:r w:rsidRPr="005F3DB7">
        <w:rPr>
          <w:shd w:val="clear" w:color="auto" w:fill="FFFFFF"/>
        </w:rPr>
        <w:t xml:space="preserve">    print("Accuracy of Random forest with",i,"estimators")</w:t>
      </w:r>
    </w:p>
    <w:p w14:paraId="68222630" w14:textId="77777777" w:rsidR="005F3DB7" w:rsidRPr="005F3DB7" w:rsidRDefault="005F3DB7" w:rsidP="005F3DB7">
      <w:pPr>
        <w:rPr>
          <w:shd w:val="clear" w:color="auto" w:fill="FFFFFF"/>
        </w:rPr>
      </w:pPr>
      <w:r w:rsidRPr="005F3DB7">
        <w:rPr>
          <w:shd w:val="clear" w:color="auto" w:fill="FFFFFF"/>
        </w:rPr>
        <w:t xml:space="preserve">    print(round(accuracy, 2), "%")</w:t>
      </w:r>
    </w:p>
    <w:p w14:paraId="011FF1EF" w14:textId="77777777" w:rsidR="005F3DB7" w:rsidRPr="005F3DB7" w:rsidRDefault="005F3DB7" w:rsidP="005F3DB7">
      <w:pPr>
        <w:rPr>
          <w:shd w:val="clear" w:color="auto" w:fill="FFFFFF"/>
        </w:rPr>
      </w:pPr>
      <w:r w:rsidRPr="005F3DB7">
        <w:rPr>
          <w:shd w:val="clear" w:color="auto" w:fill="FFFFFF"/>
        </w:rPr>
        <w:t xml:space="preserve">    if max &lt; round(accuracy,2):</w:t>
      </w:r>
    </w:p>
    <w:p w14:paraId="4190FFEB" w14:textId="77777777" w:rsidR="005F3DB7" w:rsidRPr="005F3DB7" w:rsidRDefault="005F3DB7" w:rsidP="005F3DB7">
      <w:pPr>
        <w:rPr>
          <w:shd w:val="clear" w:color="auto" w:fill="FFFFFF"/>
        </w:rPr>
      </w:pPr>
      <w:r w:rsidRPr="005F3DB7">
        <w:rPr>
          <w:shd w:val="clear" w:color="auto" w:fill="FFFFFF"/>
        </w:rPr>
        <w:t xml:space="preserve">        max = round(accuracy,2)</w:t>
      </w:r>
    </w:p>
    <w:p w14:paraId="72B6A6A6" w14:textId="77777777" w:rsidR="005F3DB7" w:rsidRPr="005F3DB7" w:rsidRDefault="005F3DB7" w:rsidP="005F3DB7">
      <w:pPr>
        <w:rPr>
          <w:shd w:val="clear" w:color="auto" w:fill="FFFFFF"/>
        </w:rPr>
      </w:pPr>
      <w:r w:rsidRPr="005F3DB7">
        <w:rPr>
          <w:shd w:val="clear" w:color="auto" w:fill="FFFFFF"/>
        </w:rPr>
        <w:t xml:space="preserve">        no = i</w:t>
      </w:r>
    </w:p>
    <w:p w14:paraId="64241029" w14:textId="77777777" w:rsidR="005F3DB7" w:rsidRPr="005F3DB7" w:rsidRDefault="005F3DB7" w:rsidP="005F3DB7">
      <w:pPr>
        <w:rPr>
          <w:shd w:val="clear" w:color="auto" w:fill="FFFFFF"/>
        </w:rPr>
      </w:pPr>
      <w:r w:rsidRPr="005F3DB7">
        <w:rPr>
          <w:shd w:val="clear" w:color="auto" w:fill="FFFFFF"/>
        </w:rPr>
        <w:t>print("Best no. of Estimators are",no)</w:t>
      </w:r>
    </w:p>
    <w:p w14:paraId="5270F9B8" w14:textId="77777777" w:rsidR="005F3DB7" w:rsidRPr="0014632E" w:rsidRDefault="005F3DB7" w:rsidP="005F3DB7">
      <w:pPr>
        <w:rPr>
          <w:shd w:val="clear" w:color="auto" w:fill="FFFFFF"/>
        </w:rPr>
      </w:pPr>
    </w:p>
    <w:p w14:paraId="271E1FBD" w14:textId="77777777" w:rsidR="0014632E" w:rsidRDefault="0014632E" w:rsidP="0014632E">
      <w:pPr>
        <w:spacing w:line="360" w:lineRule="auto"/>
        <w:rPr>
          <w:rStyle w:val="Strong"/>
          <w:rFonts w:ascii="Georgia" w:hAnsi="Georgia"/>
          <w:b w:val="0"/>
          <w:spacing w:val="-1"/>
          <w:sz w:val="28"/>
          <w:szCs w:val="28"/>
          <w:shd w:val="clear" w:color="auto" w:fill="FFFFFF"/>
        </w:rPr>
      </w:pPr>
    </w:p>
    <w:p w14:paraId="0602FC0A" w14:textId="77777777" w:rsidR="001C5466" w:rsidRDefault="001C5466" w:rsidP="005F3DB7">
      <w:pPr>
        <w:pStyle w:val="Title"/>
      </w:pPr>
    </w:p>
    <w:p w14:paraId="7D6E4CFA" w14:textId="77777777" w:rsidR="001C5466" w:rsidRDefault="001C5466" w:rsidP="005F3DB7">
      <w:pPr>
        <w:pStyle w:val="Title"/>
      </w:pPr>
    </w:p>
    <w:p w14:paraId="4B678613" w14:textId="3B8BCE18" w:rsidR="005F3DB7" w:rsidRDefault="005F3DB7" w:rsidP="005F3DB7">
      <w:pPr>
        <w:pStyle w:val="Title"/>
      </w:pPr>
      <w:r>
        <w:lastRenderedPageBreak/>
        <w:t>conclusion</w:t>
      </w:r>
    </w:p>
    <w:p w14:paraId="11DB603D" w14:textId="00088639" w:rsidR="00872595" w:rsidRDefault="00872595" w:rsidP="005F3DB7">
      <w:pPr>
        <w:pStyle w:val="Title"/>
      </w:pPr>
    </w:p>
    <w:p w14:paraId="6211E164" w14:textId="4CCDE113" w:rsidR="001C5466" w:rsidRPr="001C5466" w:rsidRDefault="001C5466" w:rsidP="001C5466">
      <w:pPr>
        <w:spacing w:line="360" w:lineRule="auto"/>
        <w:rPr>
          <w:sz w:val="28"/>
          <w:szCs w:val="28"/>
        </w:rPr>
      </w:pPr>
      <w:r w:rsidRPr="001C5466">
        <w:rPr>
          <w:sz w:val="28"/>
          <w:szCs w:val="28"/>
        </w:rPr>
        <w:t>Random forest is a great learning model. It is one of the best algorithms as it gives the best result most of the time.</w:t>
      </w:r>
    </w:p>
    <w:p w14:paraId="09DBB290" w14:textId="31C5562C" w:rsidR="001C5466" w:rsidRPr="001C5466" w:rsidRDefault="001C5466" w:rsidP="001C5466">
      <w:pPr>
        <w:spacing w:line="360" w:lineRule="auto"/>
        <w:rPr>
          <w:sz w:val="28"/>
          <w:szCs w:val="28"/>
        </w:rPr>
      </w:pPr>
      <w:r w:rsidRPr="001C5466">
        <w:rPr>
          <w:sz w:val="28"/>
          <w:szCs w:val="28"/>
        </w:rPr>
        <w:t>In this Project I managed to get accuracy from 95% to 98% and which is also a great prediction which can really help in the medical world today considering the type of threat disease possess today its important for us to use the power of machine Learning to best of its core as it can really help us to save around million patients all around the world.</w:t>
      </w:r>
    </w:p>
    <w:sectPr w:rsidR="001C5466" w:rsidRPr="001C5466">
      <w:footerReference w:type="default" r:id="rId1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48951" w14:textId="77777777" w:rsidR="001F5040" w:rsidRDefault="001F5040">
      <w:pPr>
        <w:spacing w:before="0" w:after="0" w:line="240" w:lineRule="auto"/>
      </w:pPr>
      <w:r>
        <w:separator/>
      </w:r>
    </w:p>
  </w:endnote>
  <w:endnote w:type="continuationSeparator" w:id="0">
    <w:p w14:paraId="1269231F" w14:textId="77777777" w:rsidR="001F5040" w:rsidRDefault="001F50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BA526"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5FBF8" w14:textId="77777777" w:rsidR="001F5040" w:rsidRDefault="001F5040">
      <w:pPr>
        <w:spacing w:before="0" w:after="0" w:line="240" w:lineRule="auto"/>
      </w:pPr>
      <w:r>
        <w:separator/>
      </w:r>
    </w:p>
  </w:footnote>
  <w:footnote w:type="continuationSeparator" w:id="0">
    <w:p w14:paraId="118FE05D" w14:textId="77777777" w:rsidR="001F5040" w:rsidRDefault="001F504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438"/>
    <w:rsid w:val="000667CE"/>
    <w:rsid w:val="000748AA"/>
    <w:rsid w:val="0014632E"/>
    <w:rsid w:val="001638F6"/>
    <w:rsid w:val="001A2000"/>
    <w:rsid w:val="001C5466"/>
    <w:rsid w:val="001F5040"/>
    <w:rsid w:val="003209D6"/>
    <w:rsid w:val="00334A73"/>
    <w:rsid w:val="003422FF"/>
    <w:rsid w:val="004952C4"/>
    <w:rsid w:val="005A1C5A"/>
    <w:rsid w:val="005F3DB7"/>
    <w:rsid w:val="00690EFD"/>
    <w:rsid w:val="007021DE"/>
    <w:rsid w:val="00732607"/>
    <w:rsid w:val="0074766B"/>
    <w:rsid w:val="00844483"/>
    <w:rsid w:val="00872595"/>
    <w:rsid w:val="00934F1C"/>
    <w:rsid w:val="009D2231"/>
    <w:rsid w:val="00A122DB"/>
    <w:rsid w:val="00AB5520"/>
    <w:rsid w:val="00AD165F"/>
    <w:rsid w:val="00B47B7A"/>
    <w:rsid w:val="00B646B8"/>
    <w:rsid w:val="00B66438"/>
    <w:rsid w:val="00BB5AF6"/>
    <w:rsid w:val="00C80BD4"/>
    <w:rsid w:val="00CF3A42"/>
    <w:rsid w:val="00D5413C"/>
    <w:rsid w:val="00DC07A3"/>
    <w:rsid w:val="00E11B8A"/>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02DF08"/>
  <w15:chartTrackingRefBased/>
  <w15:docId w15:val="{C5566E06-CF49-4126-AE79-F52E85207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B66438"/>
    <w:rPr>
      <w:color w:val="993E21" w:themeColor="hyperlink"/>
      <w:u w:val="single"/>
    </w:rPr>
  </w:style>
  <w:style w:type="character" w:styleId="UnresolvedMention">
    <w:name w:val="Unresolved Mention"/>
    <w:basedOn w:val="DefaultParagraphFont"/>
    <w:uiPriority w:val="99"/>
    <w:semiHidden/>
    <w:unhideWhenUsed/>
    <w:rsid w:val="00B66438"/>
    <w:rPr>
      <w:color w:val="605E5C"/>
      <w:shd w:val="clear" w:color="auto" w:fill="E1DFDD"/>
    </w:rPr>
  </w:style>
  <w:style w:type="character" w:styleId="Strong">
    <w:name w:val="Strong"/>
    <w:basedOn w:val="DefaultParagraphFont"/>
    <w:uiPriority w:val="22"/>
    <w:qFormat/>
    <w:rsid w:val="001463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28362">
      <w:bodyDiv w:val="1"/>
      <w:marLeft w:val="0"/>
      <w:marRight w:val="0"/>
      <w:marTop w:val="0"/>
      <w:marBottom w:val="0"/>
      <w:divBdr>
        <w:top w:val="none" w:sz="0" w:space="0" w:color="auto"/>
        <w:left w:val="none" w:sz="0" w:space="0" w:color="auto"/>
        <w:bottom w:val="none" w:sz="0" w:space="0" w:color="auto"/>
        <w:right w:val="none" w:sz="0" w:space="0" w:color="auto"/>
      </w:divBdr>
    </w:div>
    <w:div w:id="1058237617">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brandyjtd.deviantart.com/art/Random-forest-shot-1-48889168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m\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394BC-17FD-4B2D-8415-9AFCBA754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47</TotalTime>
  <Pages>12</Pages>
  <Words>1537</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Kuldeep sharma</dc:creator>
  <cp:keywords/>
  <cp:lastModifiedBy>Kuldeep sharma</cp:lastModifiedBy>
  <cp:revision>6</cp:revision>
  <dcterms:created xsi:type="dcterms:W3CDTF">2019-03-04T20:02:00Z</dcterms:created>
  <dcterms:modified xsi:type="dcterms:W3CDTF">2019-03-05T05:15:00Z</dcterms:modified>
  <cp:version/>
</cp:coreProperties>
</file>